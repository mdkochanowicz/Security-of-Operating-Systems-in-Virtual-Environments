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Default="00351D22" w:rsidP="00351D22">
      <w:pPr>
        <w:spacing w:after="200" w:line="276" w:lineRule="auto"/>
        <w:jc w:val="center"/>
        <w:rPr>
          <w:b/>
          <w:sz w:val="36"/>
          <w:szCs w:val="36"/>
        </w:rPr>
      </w:pPr>
      <w:bookmarkStart w:id="0" w:name="_Hlk208309733"/>
      <w:bookmarkStart w:id="1" w:name="_Toc503718997"/>
      <w:bookmarkEnd w:id="0"/>
      <w:r>
        <w:rPr>
          <w:b/>
          <w:sz w:val="36"/>
          <w:szCs w:val="36"/>
        </w:rPr>
        <w:t>Akademia Górniczo-Hutnicza</w:t>
      </w:r>
      <w:r>
        <w:rPr>
          <w:b/>
          <w:sz w:val="36"/>
          <w:szCs w:val="36"/>
        </w:rPr>
        <w:br/>
        <w:t>im. Stanisława Staszica w Krakowie</w:t>
      </w:r>
      <w:r>
        <w:rPr>
          <w:b/>
          <w:szCs w:val="28"/>
        </w:rPr>
        <w:br/>
      </w:r>
      <w:r>
        <w:rPr>
          <w:b/>
          <w:sz w:val="16"/>
          <w:szCs w:val="16"/>
        </w:rPr>
        <w:t>________________________________________________________________________________</w:t>
      </w:r>
      <w:r w:rsidR="004D00D5">
        <w:rPr>
          <w:b/>
          <w:sz w:val="16"/>
          <w:szCs w:val="16"/>
        </w:rPr>
        <w:t>__________________________</w:t>
      </w:r>
    </w:p>
    <w:p w14:paraId="244D84F1" w14:textId="300033D5" w:rsidR="00351D22" w:rsidRDefault="00351D22" w:rsidP="00351D22">
      <w:pPr>
        <w:spacing w:after="200" w:line="276" w:lineRule="auto"/>
        <w:jc w:val="center"/>
        <w:rPr>
          <w:b/>
          <w:noProof/>
          <w:sz w:val="32"/>
          <w:szCs w:val="32"/>
        </w:rPr>
      </w:pPr>
      <w:r>
        <w:rPr>
          <w:b/>
          <w:noProof/>
          <w:sz w:val="32"/>
          <w:szCs w:val="32"/>
        </w:rPr>
        <w:t xml:space="preserve">Wydział Inżynierii </w:t>
      </w:r>
      <w:r w:rsidR="00876084">
        <w:rPr>
          <w:b/>
          <w:noProof/>
          <w:sz w:val="32"/>
          <w:szCs w:val="32"/>
        </w:rPr>
        <w:t>Metali i Informatyki Przemysłowej</w:t>
      </w:r>
    </w:p>
    <w:p w14:paraId="4CF1C720" w14:textId="77777777" w:rsidR="00351D22" w:rsidRDefault="00351D22" w:rsidP="00351D22">
      <w:pPr>
        <w:spacing w:after="200" w:line="276" w:lineRule="auto"/>
        <w:jc w:val="center"/>
        <w:rPr>
          <w:szCs w:val="22"/>
          <w:lang w:eastAsia="en-US"/>
        </w:rPr>
      </w:pPr>
      <w:r>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Default="00351D22" w:rsidP="00351D22">
      <w:pPr>
        <w:spacing w:after="200" w:line="276" w:lineRule="auto"/>
        <w:jc w:val="center"/>
        <w:rPr>
          <w:sz w:val="2"/>
        </w:rPr>
      </w:pPr>
    </w:p>
    <w:p w14:paraId="710AFF4E" w14:textId="2A6BCBBA" w:rsidR="00351D22" w:rsidRDefault="00351D22" w:rsidP="00351D22">
      <w:pPr>
        <w:spacing w:after="200" w:line="276" w:lineRule="auto"/>
        <w:jc w:val="center"/>
        <w:rPr>
          <w:b/>
          <w:iCs/>
          <w:sz w:val="32"/>
          <w:szCs w:val="32"/>
        </w:rPr>
      </w:pPr>
      <w:r>
        <w:br/>
      </w:r>
      <w:r>
        <w:rPr>
          <w:b/>
          <w:iCs/>
          <w:sz w:val="32"/>
          <w:szCs w:val="32"/>
        </w:rPr>
        <w:t xml:space="preserve">PRACA </w:t>
      </w:r>
      <w:r w:rsidR="00876084">
        <w:rPr>
          <w:b/>
          <w:iCs/>
          <w:sz w:val="32"/>
          <w:szCs w:val="32"/>
        </w:rPr>
        <w:t>MAGISTERSKA</w:t>
      </w:r>
    </w:p>
    <w:p w14:paraId="4DF1527D" w14:textId="455149A4" w:rsidR="00351D22" w:rsidRDefault="00351D22" w:rsidP="00351D22">
      <w:pPr>
        <w:spacing w:after="200" w:line="276" w:lineRule="auto"/>
        <w:jc w:val="center"/>
        <w:rPr>
          <w:b/>
          <w:iCs/>
          <w:sz w:val="32"/>
          <w:szCs w:val="32"/>
        </w:rPr>
      </w:pPr>
      <w:r>
        <w:rPr>
          <w:b/>
          <w:iCs/>
          <w:sz w:val="32"/>
          <w:szCs w:val="32"/>
        </w:rPr>
        <w:t xml:space="preserve">Temat: </w:t>
      </w:r>
      <w:r w:rsidR="00876084" w:rsidRPr="00876084">
        <w:rPr>
          <w:b/>
          <w:iCs/>
          <w:sz w:val="32"/>
          <w:szCs w:val="32"/>
        </w:rPr>
        <w:t>Bezpieczeństwo systemów operacyjnych w środowiskach wirtualnych</w:t>
      </w:r>
      <w:r w:rsidRPr="00351D22">
        <w:rPr>
          <w:b/>
          <w:iCs/>
          <w:sz w:val="32"/>
          <w:szCs w:val="32"/>
        </w:rPr>
        <w:br/>
        <w:t xml:space="preserve">- promotor </w:t>
      </w:r>
      <w:r w:rsidR="00876084">
        <w:rPr>
          <w:b/>
          <w:iCs/>
          <w:sz w:val="32"/>
          <w:szCs w:val="32"/>
        </w:rPr>
        <w:t>Przemysław Marynowski</w:t>
      </w:r>
    </w:p>
    <w:p w14:paraId="3DF668B1" w14:textId="426420AD" w:rsidR="00351D22" w:rsidRDefault="00351D22" w:rsidP="00351D22">
      <w:pPr>
        <w:spacing w:after="200" w:line="276" w:lineRule="auto"/>
        <w:rPr>
          <w:szCs w:val="28"/>
        </w:rPr>
      </w:pPr>
      <w:r>
        <w:rPr>
          <w:szCs w:val="28"/>
        </w:rPr>
        <w:t xml:space="preserve">Imię i nazwisko: </w:t>
      </w:r>
      <w:r w:rsidR="001B557A">
        <w:rPr>
          <w:szCs w:val="28"/>
        </w:rPr>
        <w:t>Michał Kochanowicz</w:t>
      </w:r>
    </w:p>
    <w:p w14:paraId="311B1BA1" w14:textId="7EEEB26D" w:rsidR="00351D22" w:rsidRDefault="00351D22" w:rsidP="00351D22">
      <w:pPr>
        <w:spacing w:after="200" w:line="276" w:lineRule="auto"/>
        <w:rPr>
          <w:szCs w:val="28"/>
        </w:rPr>
      </w:pPr>
      <w:r>
        <w:rPr>
          <w:szCs w:val="28"/>
        </w:rPr>
        <w:t xml:space="preserve">Kierunek studiów: </w:t>
      </w:r>
      <w:r w:rsidR="00876084">
        <w:rPr>
          <w:szCs w:val="28"/>
        </w:rPr>
        <w:t>Informatyka Techniczna</w:t>
      </w:r>
    </w:p>
    <w:p w14:paraId="77FFB458" w14:textId="2C7E5539" w:rsidR="00F01CC2" w:rsidRDefault="00351D22" w:rsidP="00351D22">
      <w:pPr>
        <w:spacing w:after="200" w:line="276" w:lineRule="auto"/>
        <w:jc w:val="left"/>
        <w:rPr>
          <w:szCs w:val="28"/>
        </w:rPr>
      </w:pPr>
      <w:r>
        <w:rPr>
          <w:szCs w:val="28"/>
        </w:rPr>
        <w:t xml:space="preserve">Opiekun pracy: dr inż. </w:t>
      </w:r>
      <w:r w:rsidR="00876084" w:rsidRPr="00876084">
        <w:rPr>
          <w:szCs w:val="28"/>
        </w:rPr>
        <w:t>Przemysław Marynowski</w:t>
      </w:r>
      <w:r>
        <w:rPr>
          <w:szCs w:val="28"/>
        </w:rPr>
        <w:br/>
      </w:r>
    </w:p>
    <w:p w14:paraId="27B69167" w14:textId="73BB64D9" w:rsidR="00D751E1" w:rsidRPr="00F01CC2" w:rsidRDefault="00351D22" w:rsidP="00F01CC2">
      <w:pPr>
        <w:spacing w:before="1134"/>
        <w:ind w:firstLine="0"/>
        <w:jc w:val="center"/>
        <w:rPr>
          <w:rFonts w:asciiTheme="minorHAnsi" w:hAnsiTheme="minorHAnsi"/>
        </w:rPr>
      </w:pPr>
      <w:r w:rsidRPr="00F01CC2">
        <w:rPr>
          <w:rFonts w:asciiTheme="minorHAnsi" w:hAnsiTheme="minorHAnsi"/>
        </w:rPr>
        <w:t xml:space="preserve">Kraków, rok Akadem. </w:t>
      </w:r>
      <w:r w:rsidR="00876084">
        <w:rPr>
          <w:rFonts w:asciiTheme="minorHAnsi" w:hAnsiTheme="minorHAnsi"/>
        </w:rPr>
        <w:t>2024/2025</w:t>
      </w:r>
    </w:p>
    <w:p w14:paraId="21F4D298" w14:textId="77777777" w:rsidR="00E91E32" w:rsidRDefault="00E91E32">
      <w:pPr>
        <w:ind w:firstLine="0"/>
        <w:jc w:val="left"/>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Default="005B1D47">
          <w:pPr>
            <w:pStyle w:val="TOCHeading"/>
          </w:pPr>
          <w:r>
            <w:t>Spis treści</w:t>
          </w:r>
        </w:p>
        <w:p w14:paraId="311110C7" w14:textId="45562D28" w:rsidR="00DD79A4" w:rsidRPr="00DD79A4" w:rsidRDefault="00C75C31">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b w:val="0"/>
              <w:bCs w:val="0"/>
              <w:caps w:val="0"/>
            </w:rPr>
            <w:fldChar w:fldCharType="begin"/>
          </w:r>
          <w:r>
            <w:rPr>
              <w:b w:val="0"/>
              <w:bCs w:val="0"/>
              <w:caps w:val="0"/>
            </w:rPr>
            <w:instrText xml:space="preserve"> TOC \o "1-1" \t "Nagłówek 2;2;Nagłówek 3;3;1.1. Spis oznaczeń;3" </w:instrText>
          </w:r>
          <w:r>
            <w:rPr>
              <w:b w:val="0"/>
              <w:bCs w:val="0"/>
              <w:caps w:val="0"/>
            </w:rPr>
            <w:fldChar w:fldCharType="separate"/>
          </w:r>
          <w:r w:rsidR="00DD79A4">
            <w:rPr>
              <w:noProof/>
            </w:rPr>
            <w:t>1.</w:t>
          </w:r>
          <w:r w:rsidR="00DD79A4" w:rsidRPr="00DD79A4">
            <w:rPr>
              <w:rFonts w:eastAsiaTheme="minorEastAsia" w:cstheme="minorBidi"/>
              <w:b w:val="0"/>
              <w:bCs w:val="0"/>
              <w:caps w:val="0"/>
              <w:noProof/>
              <w:kern w:val="2"/>
              <w:sz w:val="24"/>
              <w:szCs w:val="24"/>
              <w:lang w:eastAsia="en-US"/>
              <w14:ligatures w14:val="standardContextual"/>
            </w:rPr>
            <w:tab/>
          </w:r>
          <w:r w:rsidR="00DD79A4">
            <w:rPr>
              <w:noProof/>
            </w:rPr>
            <w:t>Wstęp</w:t>
          </w:r>
          <w:r w:rsidR="00DD79A4">
            <w:rPr>
              <w:noProof/>
            </w:rPr>
            <w:tab/>
          </w:r>
          <w:r w:rsidR="00DD79A4">
            <w:rPr>
              <w:noProof/>
            </w:rPr>
            <w:fldChar w:fldCharType="begin"/>
          </w:r>
          <w:r w:rsidR="00DD79A4">
            <w:rPr>
              <w:noProof/>
            </w:rPr>
            <w:instrText xml:space="preserve"> PAGEREF _Toc206589991 \h </w:instrText>
          </w:r>
          <w:r w:rsidR="00DD79A4">
            <w:rPr>
              <w:noProof/>
            </w:rPr>
          </w:r>
          <w:r w:rsidR="00DD79A4">
            <w:rPr>
              <w:noProof/>
            </w:rPr>
            <w:fldChar w:fldCharType="separate"/>
          </w:r>
          <w:r w:rsidR="00DD79A4">
            <w:rPr>
              <w:noProof/>
            </w:rPr>
            <w:t>3</w:t>
          </w:r>
          <w:r w:rsidR="00DD79A4">
            <w:rPr>
              <w:noProof/>
            </w:rPr>
            <w:fldChar w:fldCharType="end"/>
          </w:r>
        </w:p>
        <w:p w14:paraId="76BD608E" w14:textId="628F1C8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DD79A4">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_Toc206589992 \h </w:instrText>
          </w:r>
          <w:r>
            <w:rPr>
              <w:noProof/>
            </w:rPr>
          </w:r>
          <w:r>
            <w:rPr>
              <w:noProof/>
            </w:rPr>
            <w:fldChar w:fldCharType="separate"/>
          </w:r>
          <w:r>
            <w:rPr>
              <w:noProof/>
            </w:rPr>
            <w:t>5</w:t>
          </w:r>
          <w:r>
            <w:rPr>
              <w:noProof/>
            </w:rPr>
            <w:fldChar w:fldCharType="end"/>
          </w:r>
        </w:p>
        <w:p w14:paraId="5A2E259D" w14:textId="55FEAA83"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DD79A4">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_Toc206589993 \h </w:instrText>
          </w:r>
          <w:r>
            <w:rPr>
              <w:noProof/>
            </w:rPr>
          </w:r>
          <w:r>
            <w:rPr>
              <w:noProof/>
            </w:rPr>
            <w:fldChar w:fldCharType="separate"/>
          </w:r>
          <w:r>
            <w:rPr>
              <w:noProof/>
            </w:rPr>
            <w:t>9</w:t>
          </w:r>
          <w:r>
            <w:rPr>
              <w:noProof/>
            </w:rPr>
            <w:fldChar w:fldCharType="end"/>
          </w:r>
        </w:p>
        <w:p w14:paraId="3765E5F5" w14:textId="25EC5EC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DD79A4">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_Toc206589994 \h </w:instrText>
          </w:r>
          <w:r>
            <w:rPr>
              <w:noProof/>
            </w:rPr>
          </w:r>
          <w:r>
            <w:rPr>
              <w:noProof/>
            </w:rPr>
            <w:fldChar w:fldCharType="separate"/>
          </w:r>
          <w:r>
            <w:rPr>
              <w:noProof/>
            </w:rPr>
            <w:t>13</w:t>
          </w:r>
          <w:r>
            <w:rPr>
              <w:noProof/>
            </w:rPr>
            <w:fldChar w:fldCharType="end"/>
          </w:r>
        </w:p>
        <w:p w14:paraId="5B33AD63" w14:textId="3D6EA1FA"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DD79A4">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_Toc206589995 \h </w:instrText>
          </w:r>
          <w:r>
            <w:rPr>
              <w:noProof/>
            </w:rPr>
          </w:r>
          <w:r>
            <w:rPr>
              <w:noProof/>
            </w:rPr>
            <w:fldChar w:fldCharType="separate"/>
          </w:r>
          <w:r>
            <w:rPr>
              <w:noProof/>
            </w:rPr>
            <w:t>44</w:t>
          </w:r>
          <w:r>
            <w:rPr>
              <w:noProof/>
            </w:rPr>
            <w:fldChar w:fldCharType="end"/>
          </w:r>
        </w:p>
        <w:p w14:paraId="688F9072" w14:textId="78AE049A" w:rsidR="00DD79A4" w:rsidRPr="00DD79A4" w:rsidRDefault="00DD79A4">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DD79A4">
            <w:rPr>
              <w:noProof/>
            </w:rPr>
            <w:t>Literatura</w:t>
          </w:r>
          <w:r>
            <w:rPr>
              <w:noProof/>
            </w:rPr>
            <w:tab/>
          </w:r>
          <w:r>
            <w:rPr>
              <w:noProof/>
            </w:rPr>
            <w:fldChar w:fldCharType="begin"/>
          </w:r>
          <w:r>
            <w:rPr>
              <w:noProof/>
            </w:rPr>
            <w:instrText xml:space="preserve"> PAGEREF _Toc206589996 \h </w:instrText>
          </w:r>
          <w:r>
            <w:rPr>
              <w:noProof/>
            </w:rPr>
          </w:r>
          <w:r>
            <w:rPr>
              <w:noProof/>
            </w:rPr>
            <w:fldChar w:fldCharType="separate"/>
          </w:r>
          <w:r>
            <w:rPr>
              <w:noProof/>
            </w:rPr>
            <w:t>45</w:t>
          </w:r>
          <w:r>
            <w:rPr>
              <w:noProof/>
            </w:rPr>
            <w:fldChar w:fldCharType="end"/>
          </w:r>
        </w:p>
        <w:p w14:paraId="66A54B51" w14:textId="07BAEB8E"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6.</w:t>
          </w:r>
          <w:r w:rsidRPr="00DD79A4">
            <w:rPr>
              <w:rFonts w:eastAsiaTheme="minorEastAsia" w:cstheme="minorBidi"/>
              <w:b w:val="0"/>
              <w:bCs w:val="0"/>
              <w:caps w:val="0"/>
              <w:noProof/>
              <w:kern w:val="2"/>
              <w:sz w:val="24"/>
              <w:szCs w:val="24"/>
              <w:lang w:eastAsia="en-US"/>
              <w14:ligatures w14:val="standardContextual"/>
            </w:rPr>
            <w:tab/>
          </w:r>
          <w:r>
            <w:rPr>
              <w:noProof/>
            </w:rPr>
            <w:t>Załącznik A. Kod aplikacji testowej do ataków brute force</w:t>
          </w:r>
          <w:r>
            <w:rPr>
              <w:noProof/>
            </w:rPr>
            <w:tab/>
          </w:r>
          <w:r>
            <w:rPr>
              <w:noProof/>
            </w:rPr>
            <w:fldChar w:fldCharType="begin"/>
          </w:r>
          <w:r>
            <w:rPr>
              <w:noProof/>
            </w:rPr>
            <w:instrText xml:space="preserve"> PAGEREF _Toc206589997 \h </w:instrText>
          </w:r>
          <w:r>
            <w:rPr>
              <w:noProof/>
            </w:rPr>
          </w:r>
          <w:r>
            <w:rPr>
              <w:noProof/>
            </w:rPr>
            <w:fldChar w:fldCharType="separate"/>
          </w:r>
          <w:r>
            <w:rPr>
              <w:noProof/>
            </w:rPr>
            <w:t>47</w:t>
          </w:r>
          <w:r>
            <w:rPr>
              <w:noProof/>
            </w:rPr>
            <w:fldChar w:fldCharType="end"/>
          </w:r>
        </w:p>
        <w:p w14:paraId="082B2512" w14:textId="6E473D76" w:rsidR="005B1D47" w:rsidRDefault="00C75C31" w:rsidP="00C75C31">
          <w:pPr>
            <w:tabs>
              <w:tab w:val="left" w:pos="7371"/>
              <w:tab w:val="right" w:leader="dot" w:pos="8495"/>
            </w:tabs>
          </w:pPr>
          <w:r>
            <w:rPr>
              <w:rFonts w:asciiTheme="minorHAnsi" w:hAnsiTheme="minorHAnsi" w:cstheme="minorHAnsi"/>
              <w:b/>
              <w:bCs/>
              <w:caps/>
              <w:sz w:val="20"/>
              <w:szCs w:val="20"/>
            </w:rPr>
            <w:fldChar w:fldCharType="end"/>
          </w:r>
        </w:p>
      </w:sdtContent>
    </w:sdt>
    <w:p w14:paraId="7A39DFEE" w14:textId="77777777" w:rsidR="00D751E1" w:rsidRPr="003D7165" w:rsidRDefault="00D751E1" w:rsidP="00D8282C">
      <w:pPr>
        <w:spacing w:before="1134"/>
        <w:ind w:firstLine="0"/>
        <w:rPr>
          <w:rFonts w:asciiTheme="minorHAnsi" w:hAnsiTheme="minorHAnsi"/>
          <w:sz w:val="36"/>
          <w:szCs w:val="36"/>
        </w:rPr>
      </w:pPr>
      <w:r w:rsidRPr="003D7165">
        <w:rPr>
          <w:sz w:val="36"/>
          <w:szCs w:val="36"/>
        </w:rPr>
        <w:br w:type="page"/>
      </w:r>
    </w:p>
    <w:p w14:paraId="195096BD" w14:textId="110D104F" w:rsidR="00397CB2" w:rsidRPr="00051795" w:rsidRDefault="00876084" w:rsidP="00051795">
      <w:pPr>
        <w:pStyle w:val="Heading1"/>
      </w:pPr>
      <w:bookmarkStart w:id="2" w:name="_Toc206589991"/>
      <w:bookmarkEnd w:id="1"/>
      <w:r>
        <w:lastRenderedPageBreak/>
        <w:t>W</w:t>
      </w:r>
      <w:r w:rsidR="00371D46">
        <w:t>stęp</w:t>
      </w:r>
      <w:bookmarkEnd w:id="2"/>
    </w:p>
    <w:p w14:paraId="3864C057" w14:textId="1E41291D" w:rsidR="00876084" w:rsidRDefault="00876084" w:rsidP="00876084">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r w:rsidR="00565523">
        <w:t xml:space="preserve"> Takie podejście generuje jednak nowe potencjalne zagrożenia, dotyczące bezpieczeństwa systemów, wykorzystujących techniki wirtualizacji. </w:t>
      </w:r>
    </w:p>
    <w:p w14:paraId="03DC5A80" w14:textId="3B912A3C" w:rsidR="003C07D2" w:rsidRPr="0036702F" w:rsidRDefault="003C07D2" w:rsidP="0036702F">
      <w:pPr>
        <w:pStyle w:val="Heading2"/>
      </w:pPr>
      <w:r w:rsidRPr="0036702F">
        <w:t>Cel</w:t>
      </w:r>
      <w:r w:rsidR="00714742">
        <w:t xml:space="preserve">, </w:t>
      </w:r>
      <w:r w:rsidRPr="0036702F">
        <w:t>zakres pracy</w:t>
      </w:r>
      <w:r w:rsidR="00714742">
        <w:t xml:space="preserve"> i teza</w:t>
      </w:r>
    </w:p>
    <w:p w14:paraId="4AB76137" w14:textId="77777777" w:rsidR="0036702F" w:rsidRDefault="0036702F" w:rsidP="00FE1A8F">
      <w:r w:rsidRPr="00807FEC">
        <w:t>Celem pracy jest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6E44B753" w14:textId="5282FFD5" w:rsidR="0036702F" w:rsidRDefault="0036702F" w:rsidP="008674D8">
      <w:r w:rsidRPr="0036702F">
        <w:t xml:space="preserve">Zakres obejmuje zwięzły przegląd literatury i zagrożeń, opis użytej platformy oraz doboru systemów (Windows 10, </w:t>
      </w:r>
      <w:proofErr w:type="spellStart"/>
      <w:r w:rsidRPr="0036702F">
        <w:t>Ubuntu</w:t>
      </w:r>
      <w:proofErr w:type="spellEnd"/>
      <w:r w:rsidRPr="0036702F">
        <w:t xml:space="preserve"> LTS), opracowanie jednolitej metodyki porównawczej i wykonanie eksperymentów w parach „maszyna wirtualna–komputer fizyczny”</w:t>
      </w:r>
      <w:r w:rsidR="00714742">
        <w:t xml:space="preserve"> (tam, gdzie to jest możliwe)</w:t>
      </w:r>
      <w:r w:rsidRPr="0036702F">
        <w:t xml:space="preserve"> dla kluczowych obszarów</w:t>
      </w:r>
      <w:r w:rsidR="00714742">
        <w:t xml:space="preserve">, czyli warstwy sieciowej (m.in. podsłuchiwanie ruchu, podszywanie się w sieci lokalnej, atak słownikowy) oraz eskalacji uprawnień (m.in. pliki SUID, konfiguracja </w:t>
      </w:r>
      <w:proofErr w:type="spellStart"/>
      <w:r w:rsidR="00714742">
        <w:t>sudo</w:t>
      </w:r>
      <w:proofErr w:type="spellEnd"/>
      <w:r w:rsidR="00714742">
        <w:t>, dostęp do urządzeń peryferyjnych)</w:t>
      </w:r>
      <w:r w:rsidR="005C2BFF">
        <w:t>, a także kanałów typowych dla platformy VMware</w:t>
      </w:r>
      <w:r w:rsidR="00714742">
        <w:t xml:space="preserve">. </w:t>
      </w:r>
      <w:r w:rsidR="00DA56BA">
        <w:t>W</w:t>
      </w:r>
      <w:r w:rsidRPr="0036702F">
        <w:t>yniki zostaną zestawione i przeanalizowane z</w:t>
      </w:r>
      <w:r w:rsidR="00714742">
        <w:t>e</w:t>
      </w:r>
      <w:r w:rsidRPr="0036702F">
        <w:t xml:space="preserve"> sformułowaniem wniosków oraz </w:t>
      </w:r>
      <w:r w:rsidR="00714742">
        <w:t>wskazaniem potencjalnych przyczyn uzyskanych rezultatów</w:t>
      </w:r>
      <w:r w:rsidRPr="0036702F">
        <w:t>.</w:t>
      </w:r>
      <w:r w:rsidR="008674D8">
        <w:t xml:space="preserve"> Można zatem wyszczególnić </w:t>
      </w:r>
      <w:r w:rsidR="00424493">
        <w:t xml:space="preserve">część teoretyczną, badawczą oraz wnioski. </w:t>
      </w:r>
    </w:p>
    <w:p w14:paraId="552298B2" w14:textId="5546D728" w:rsidR="00714742" w:rsidRDefault="00714742" w:rsidP="00714742">
      <w:r w:rsidRPr="00E85322">
        <w:lastRenderedPageBreak/>
        <w:t xml:space="preserve">W pracy </w:t>
      </w:r>
      <w:r>
        <w:t>przyjęto następującą tezę</w:t>
      </w:r>
      <w:r w:rsidRPr="00E85322">
        <w:t xml:space="preserve">: </w:t>
      </w:r>
      <w:r w:rsidRPr="00E85322">
        <w:rPr>
          <w:b/>
          <w:bCs/>
        </w:rPr>
        <w:t>bezpieczeństwo systemów uruchamianych w maszynach wirtualnych i na maszynach fizycznych jest porównywalne</w:t>
      </w:r>
      <w:r>
        <w:rPr>
          <w:b/>
          <w:bCs/>
        </w:rPr>
        <w:t>, natomiast</w:t>
      </w:r>
      <w:r w:rsidRPr="00E85322">
        <w:rPr>
          <w:b/>
          <w:bCs/>
        </w:rPr>
        <w:t xml:space="preserve"> różni się profil ryzyka</w:t>
      </w:r>
      <w:r>
        <w:rPr>
          <w:b/>
          <w:bCs/>
        </w:rPr>
        <w:t>.</w:t>
      </w:r>
      <w:r w:rsidRPr="00E85322">
        <w:t xml:space="preserve"> </w:t>
      </w:r>
      <w:r>
        <w:t>W</w:t>
      </w:r>
      <w:r w:rsidRPr="00E85322">
        <w:t>irtualizacja z jednej strony może ograniczać skutki incydentów, z drugiej tworzy nowe wektory ataku</w:t>
      </w:r>
      <w:r>
        <w:t xml:space="preserve"> [20]</w:t>
      </w:r>
      <w:r w:rsidRPr="00E85322">
        <w:t>.</w:t>
      </w:r>
    </w:p>
    <w:p w14:paraId="0134796A" w14:textId="77777777" w:rsidR="00714742" w:rsidRDefault="00714742" w:rsidP="00FE1A8F">
      <w:pPr>
        <w:ind w:firstLine="0"/>
      </w:pPr>
    </w:p>
    <w:p w14:paraId="3263DF9D" w14:textId="0B037CF5" w:rsidR="000D4054" w:rsidRDefault="000D4054" w:rsidP="000D4054">
      <w:pPr>
        <w:pStyle w:val="Heading2"/>
      </w:pPr>
      <w:r>
        <w:t>Motywacje podjęcia pracy</w:t>
      </w:r>
    </w:p>
    <w:p w14:paraId="1802934C" w14:textId="77777777" w:rsidR="000D4054" w:rsidRDefault="000D4054" w:rsidP="000D4054">
      <w:r>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851F56" w:rsidRDefault="00851F56" w:rsidP="00851F56"/>
    <w:p w14:paraId="062CAB4E" w14:textId="7B2AB8F8" w:rsidR="0036702F" w:rsidRDefault="00BA5F40">
      <w:pPr>
        <w:ind w:firstLine="0"/>
        <w:jc w:val="left"/>
      </w:pPr>
      <w:r>
        <w:br w:type="page"/>
      </w:r>
    </w:p>
    <w:p w14:paraId="3E854E02" w14:textId="5D9A4A8B" w:rsidR="002D74C4" w:rsidRDefault="00371D46" w:rsidP="00051795">
      <w:pPr>
        <w:pStyle w:val="Heading1"/>
      </w:pPr>
      <w:bookmarkStart w:id="3" w:name="_Toc206589992"/>
      <w:r>
        <w:lastRenderedPageBreak/>
        <w:t>Wprowadzenie teoretyczne</w:t>
      </w:r>
      <w:bookmarkEnd w:id="3"/>
    </w:p>
    <w:p w14:paraId="0EB96B77" w14:textId="229DCCFB" w:rsidR="00371D46" w:rsidRDefault="00371D46" w:rsidP="00371D46">
      <w:bookmarkStart w:id="4" w:name="_Toc503719001"/>
      <w:r>
        <w:t>W</w:t>
      </w:r>
      <w:r w:rsidRPr="00807FEC">
        <w:t>irtualizacja polega na uruchamianiu jednego lub więcej systemów gościa na sprzęcie wirtualnym, zarządzanym przez hipernadzorcę, który rozdziela zasoby i zapewnia izolację oraz mechanizmy współdzielenia [</w:t>
      </w:r>
      <w:r>
        <w:t>20</w:t>
      </w:r>
      <w:r w:rsidRPr="00807FEC">
        <w:t>]. W tym modelu dotychczasowe podatności usług i aplikacji pozostają aktualne, natomiast dochodzą wektory specyficzne</w:t>
      </w:r>
      <w:r w:rsidR="00480432">
        <w:t>, czyli m.in.</w:t>
      </w:r>
      <w:r w:rsidRPr="00807FEC">
        <w:t xml:space="preserve"> ryzyka w warstwie zarządzania i dostępu administracyjnego do hipernadzorcy, kanały integracji </w:t>
      </w:r>
      <w:r w:rsidR="00480432">
        <w:t>hosta z gościem</w:t>
      </w:r>
      <w:r w:rsidR="00CE5DE4">
        <w:t xml:space="preserve">, </w:t>
      </w:r>
      <w:r w:rsidRPr="00807FEC">
        <w:t xml:space="preserve">a także utrata widoczności ruchu na wewnętrznych sieciach wirtualnych, co </w:t>
      </w:r>
      <w:r w:rsidR="00A35DCA">
        <w:t>może wymagać</w:t>
      </w:r>
      <w:r w:rsidRPr="00807FEC">
        <w:t xml:space="preserve"> alternatywnych metod monitorowania [</w:t>
      </w:r>
      <w:r>
        <w:t>20</w:t>
      </w:r>
      <w:r w:rsidRPr="00807FEC">
        <w:t xml:space="preserve">]. </w:t>
      </w:r>
    </w:p>
    <w:p w14:paraId="5983FED0" w14:textId="77F10CB6" w:rsidR="000D4054" w:rsidRDefault="000D4054" w:rsidP="000D4054">
      <w:pPr>
        <w:pStyle w:val="Heading2"/>
      </w:pPr>
      <w:r w:rsidRPr="00EE1293">
        <w:t>Przegląd literatury i istniejących rozwiązań</w:t>
      </w:r>
    </w:p>
    <w:p w14:paraId="14984BC9" w14:textId="01FEF771" w:rsidR="000D4054" w:rsidRDefault="000D4054" w:rsidP="000D4054">
      <w:r w:rsidRPr="005168B4">
        <w:t xml:space="preserve">Jak podkreślają </w:t>
      </w:r>
      <w:proofErr w:type="spellStart"/>
      <w:r w:rsidRPr="005168B4">
        <w:t>Scarfone</w:t>
      </w:r>
      <w:proofErr w:type="spellEnd"/>
      <w:r w:rsidRPr="005168B4">
        <w:t xml:space="preserve">, </w:t>
      </w:r>
      <w:proofErr w:type="spellStart"/>
      <w:r w:rsidRPr="005168B4">
        <w:t>Souppaya</w:t>
      </w:r>
      <w:proofErr w:type="spellEnd"/>
      <w:r w:rsidRPr="005168B4">
        <w:t xml:space="preserve"> i Hoffman w przewodniku NIST </w:t>
      </w:r>
      <w:r w:rsidRPr="005168B4">
        <w:rPr>
          <w:i/>
          <w:iCs/>
        </w:rPr>
        <w:t xml:space="preserve">Guide to Security for Full </w:t>
      </w:r>
      <w:proofErr w:type="spellStart"/>
      <w:r w:rsidRPr="005168B4">
        <w:rPr>
          <w:i/>
          <w:iCs/>
        </w:rPr>
        <w:t>Virtualization</w:t>
      </w:r>
      <w:proofErr w:type="spellEnd"/>
      <w:r w:rsidRPr="005168B4">
        <w:rPr>
          <w:i/>
          <w:iCs/>
        </w:rPr>
        <w:t xml:space="preserve"> Technologies</w:t>
      </w:r>
      <w:r w:rsidRPr="005168B4">
        <w:t>, wirtualizacja nie usuwa zagrożeń właściwych systemom gości, lecz wprowadza ryzyka warstwy pośredniej (hipernadzorca), kanałów host–gość i sieci wirtualnych</w:t>
      </w:r>
      <w:r>
        <w:t>.</w:t>
      </w:r>
      <w:r w:rsidRPr="005168B4">
        <w:t xml:space="preserve"> </w:t>
      </w:r>
      <w:r>
        <w:t>R</w:t>
      </w:r>
      <w:r w:rsidRPr="005168B4">
        <w:t>amy odniesienia obejmują mechanizmy integracji narzędzi gościa</w:t>
      </w:r>
      <w:r>
        <w:t xml:space="preserve"> czy też</w:t>
      </w:r>
      <w:r w:rsidRPr="005168B4">
        <w:t xml:space="preserve"> zarządzanie obrazami i migawkami</w:t>
      </w:r>
      <w:r w:rsidR="00BF54A7">
        <w:t>,</w:t>
      </w:r>
      <w:r w:rsidRPr="005168B4">
        <w:t xml:space="preserve"> ze szczególnym uwzględnieniem poufności danych w migawkach i konieczności monitorowania ruchu wewnątrz hosta</w:t>
      </w:r>
      <w:r>
        <w:t xml:space="preserve"> </w:t>
      </w:r>
      <w:r w:rsidRPr="005168B4">
        <w:t xml:space="preserve"> [</w:t>
      </w:r>
      <w:r>
        <w:t>20</w:t>
      </w:r>
      <w:r w:rsidRPr="005168B4">
        <w:t>].</w:t>
      </w:r>
    </w:p>
    <w:p w14:paraId="3EB355F3" w14:textId="1E071D98" w:rsidR="007567F6" w:rsidRDefault="000D4054" w:rsidP="000D4054">
      <w:pPr>
        <w:rPr>
          <w:noProof/>
        </w:rPr>
      </w:pPr>
      <w:r w:rsidRPr="005168B4">
        <w:t xml:space="preserve">W ujęciu </w:t>
      </w:r>
      <w:proofErr w:type="spellStart"/>
      <w:r w:rsidRPr="005168B4">
        <w:t>Pék</w:t>
      </w:r>
      <w:proofErr w:type="spellEnd"/>
      <w:r w:rsidRPr="005168B4">
        <w:t xml:space="preserve">, </w:t>
      </w:r>
      <w:proofErr w:type="spellStart"/>
      <w:r w:rsidRPr="005168B4">
        <w:t>Buttyána</w:t>
      </w:r>
      <w:proofErr w:type="spellEnd"/>
      <w:r w:rsidRPr="005168B4">
        <w:t xml:space="preserve"> i </w:t>
      </w:r>
      <w:proofErr w:type="spellStart"/>
      <w:r w:rsidRPr="005168B4">
        <w:t>Bencsátha</w:t>
      </w:r>
      <w:proofErr w:type="spellEnd"/>
      <w:r w:rsidRPr="005168B4">
        <w:t xml:space="preserve"> przedstawionym w artykule </w:t>
      </w:r>
      <w:r w:rsidRPr="005168B4">
        <w:rPr>
          <w:i/>
          <w:iCs/>
        </w:rPr>
        <w:t xml:space="preserve">A </w:t>
      </w:r>
      <w:proofErr w:type="spellStart"/>
      <w:r w:rsidRPr="005168B4">
        <w:rPr>
          <w:i/>
          <w:iCs/>
        </w:rPr>
        <w:t>Survey</w:t>
      </w:r>
      <w:proofErr w:type="spellEnd"/>
      <w:r w:rsidRPr="005168B4">
        <w:rPr>
          <w:i/>
          <w:iCs/>
        </w:rPr>
        <w:t xml:space="preserve"> of Security </w:t>
      </w:r>
      <w:proofErr w:type="spellStart"/>
      <w:r w:rsidRPr="005168B4">
        <w:rPr>
          <w:i/>
          <w:iCs/>
        </w:rPr>
        <w:t>Issues</w:t>
      </w:r>
      <w:proofErr w:type="spellEnd"/>
      <w:r w:rsidRPr="005168B4">
        <w:rPr>
          <w:i/>
          <w:iCs/>
        </w:rPr>
        <w:t xml:space="preserve"> in Hardware </w:t>
      </w:r>
      <w:proofErr w:type="spellStart"/>
      <w:r w:rsidRPr="005168B4">
        <w:rPr>
          <w:i/>
          <w:iCs/>
        </w:rPr>
        <w:t>Virtualization</w:t>
      </w:r>
      <w:proofErr w:type="spellEnd"/>
      <w:r w:rsidRPr="005168B4">
        <w:t xml:space="preserve"> model zagrożeń dla środowisk wirtualnych grupuje wektory względem celu (</w:t>
      </w:r>
      <w:r>
        <w:t>maszyna wirtualna</w:t>
      </w:r>
      <w:r w:rsidRPr="005168B4">
        <w:t>, hipernadzorca, interfejsy zarządzania, sieć</w:t>
      </w:r>
      <w:r w:rsidR="00C6267A">
        <w:t>, pamięć</w:t>
      </w:r>
      <w:r w:rsidR="00715349">
        <w:t>, w kontekście magazynowania danych</w:t>
      </w:r>
      <w:r w:rsidRPr="005168B4">
        <w:t>) i przywilejów napastnika</w:t>
      </w:r>
      <w:r w:rsidR="00812571">
        <w:t xml:space="preserve"> (zewnętrzny bez dostępu, uprzywilejowany w gościu i infrastrukturze oraz pełny dostęp administracyjny)</w:t>
      </w:r>
      <w:r>
        <w:t>.</w:t>
      </w:r>
      <w:r w:rsidR="007567F6">
        <w:t xml:space="preserve"> Wektory te zostały przedstawione na Rys. 2.1. </w:t>
      </w:r>
      <w:r w:rsidRPr="005168B4">
        <w:t xml:space="preserve"> </w:t>
      </w:r>
      <w:r>
        <w:t>A</w:t>
      </w:r>
      <w:r w:rsidRPr="005168B4">
        <w:t>utorzy podkreślają znaczenie technik wykrywania wirtualizacji jako kroków poprzedzających ataki specyficzne dla platformy</w:t>
      </w:r>
      <w:r>
        <w:t xml:space="preserve"> </w:t>
      </w:r>
      <w:r w:rsidRPr="005168B4">
        <w:t xml:space="preserve"> [</w:t>
      </w:r>
      <w:r>
        <w:t>21</w:t>
      </w:r>
      <w:r w:rsidRPr="005168B4">
        <w:t>].</w:t>
      </w:r>
      <w:r w:rsidR="007567F6" w:rsidRPr="007567F6">
        <w:rPr>
          <w:noProof/>
        </w:rPr>
        <w:t xml:space="preserve"> </w:t>
      </w:r>
    </w:p>
    <w:p w14:paraId="31A01D7C" w14:textId="1012C816" w:rsidR="000D4054" w:rsidRPr="007567F6" w:rsidRDefault="007567F6" w:rsidP="007567F6">
      <w:pPr>
        <w:jc w:val="center"/>
        <w:rPr>
          <w:sz w:val="20"/>
          <w:szCs w:val="20"/>
        </w:rPr>
      </w:pPr>
      <w:r>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br/>
      </w:r>
      <w:bookmarkStart w:id="5" w:name="_Ref513646239"/>
      <w:r w:rsidRPr="007567F6">
        <w:rPr>
          <w:sz w:val="20"/>
          <w:szCs w:val="20"/>
        </w:rPr>
        <w:t>Rys.  2.</w:t>
      </w:r>
      <w:r w:rsidRPr="007567F6">
        <w:rPr>
          <w:sz w:val="20"/>
          <w:szCs w:val="20"/>
        </w:rPr>
        <w:fldChar w:fldCharType="begin"/>
      </w:r>
      <w:r w:rsidRPr="007567F6">
        <w:rPr>
          <w:sz w:val="20"/>
          <w:szCs w:val="20"/>
        </w:rPr>
        <w:instrText xml:space="preserve"> SEQ Rys._ \* ARABIC \s 1 </w:instrText>
      </w:r>
      <w:r w:rsidRPr="007567F6">
        <w:rPr>
          <w:sz w:val="20"/>
          <w:szCs w:val="20"/>
        </w:rPr>
        <w:fldChar w:fldCharType="separate"/>
      </w:r>
      <w:r w:rsidRPr="007567F6">
        <w:rPr>
          <w:noProof/>
          <w:sz w:val="20"/>
          <w:szCs w:val="20"/>
        </w:rPr>
        <w:t>1</w:t>
      </w:r>
      <w:r w:rsidRPr="007567F6">
        <w:rPr>
          <w:noProof/>
          <w:sz w:val="20"/>
          <w:szCs w:val="20"/>
        </w:rPr>
        <w:fldChar w:fldCharType="end"/>
      </w:r>
      <w:bookmarkEnd w:id="5"/>
      <w:r w:rsidRPr="007567F6">
        <w:rPr>
          <w:sz w:val="20"/>
          <w:szCs w:val="20"/>
        </w:rPr>
        <w:t xml:space="preserve">. Model zagrożeń w środowiskach wirtualnych wg </w:t>
      </w:r>
      <w:proofErr w:type="spellStart"/>
      <w:r w:rsidRPr="007567F6">
        <w:rPr>
          <w:sz w:val="20"/>
          <w:szCs w:val="20"/>
        </w:rPr>
        <w:t>Pék</w:t>
      </w:r>
      <w:proofErr w:type="spellEnd"/>
      <w:r w:rsidRPr="007567F6">
        <w:rPr>
          <w:sz w:val="20"/>
          <w:szCs w:val="20"/>
        </w:rPr>
        <w:t xml:space="preserve">, </w:t>
      </w:r>
      <w:proofErr w:type="spellStart"/>
      <w:r w:rsidRPr="007567F6">
        <w:rPr>
          <w:sz w:val="20"/>
          <w:szCs w:val="20"/>
        </w:rPr>
        <w:t>Buttyána</w:t>
      </w:r>
      <w:proofErr w:type="spellEnd"/>
      <w:r w:rsidRPr="007567F6">
        <w:rPr>
          <w:sz w:val="20"/>
          <w:szCs w:val="20"/>
        </w:rPr>
        <w:t xml:space="preserve"> i </w:t>
      </w:r>
      <w:proofErr w:type="spellStart"/>
      <w:r w:rsidRPr="007567F6">
        <w:rPr>
          <w:sz w:val="20"/>
          <w:szCs w:val="20"/>
        </w:rPr>
        <w:t>Bencsátha</w:t>
      </w:r>
      <w:proofErr w:type="spellEnd"/>
      <w:r w:rsidRPr="007567F6">
        <w:rPr>
          <w:sz w:val="20"/>
          <w:szCs w:val="20"/>
        </w:rPr>
        <w:t xml:space="preserve"> – wektory ataku według celu i poziomu przywilejów napastnika.</w:t>
      </w:r>
    </w:p>
    <w:p w14:paraId="6697F21D" w14:textId="14F98C9F" w:rsidR="000D4054" w:rsidRDefault="000D4054" w:rsidP="000D4054">
      <w:r w:rsidRPr="00E20856">
        <w:t xml:space="preserve">Jak wskazują </w:t>
      </w:r>
      <w:proofErr w:type="spellStart"/>
      <w:r w:rsidRPr="00E20856">
        <w:t>Mahipal</w:t>
      </w:r>
      <w:proofErr w:type="spellEnd"/>
      <w:r w:rsidRPr="00E20856">
        <w:t xml:space="preserve"> i </w:t>
      </w:r>
      <w:proofErr w:type="spellStart"/>
      <w:r w:rsidRPr="00E20856">
        <w:t>Ceronmani</w:t>
      </w:r>
      <w:proofErr w:type="spellEnd"/>
      <w:r w:rsidRPr="00E20856">
        <w:t xml:space="preserve"> </w:t>
      </w:r>
      <w:proofErr w:type="spellStart"/>
      <w:r w:rsidRPr="00E20856">
        <w:t>Sharmila</w:t>
      </w:r>
      <w:proofErr w:type="spellEnd"/>
      <w:r w:rsidRPr="00E20856">
        <w:t xml:space="preserve"> w pracy </w:t>
      </w:r>
      <w:r w:rsidRPr="00E20856">
        <w:rPr>
          <w:i/>
          <w:iCs/>
        </w:rPr>
        <w:t xml:space="preserve">Virtual Machine Security </w:t>
      </w:r>
      <w:proofErr w:type="spellStart"/>
      <w:r w:rsidRPr="00E20856">
        <w:rPr>
          <w:i/>
          <w:iCs/>
        </w:rPr>
        <w:t>Problems</w:t>
      </w:r>
      <w:proofErr w:type="spellEnd"/>
      <w:r w:rsidRPr="00E20856">
        <w:rPr>
          <w:i/>
          <w:iCs/>
        </w:rPr>
        <w:t xml:space="preserve"> and </w:t>
      </w:r>
      <w:proofErr w:type="spellStart"/>
      <w:r w:rsidRPr="00E20856">
        <w:rPr>
          <w:i/>
          <w:iCs/>
        </w:rPr>
        <w:t>Countermeasures</w:t>
      </w:r>
      <w:proofErr w:type="spellEnd"/>
      <w:r w:rsidRPr="00E20856">
        <w:rPr>
          <w:i/>
          <w:iCs/>
        </w:rPr>
        <w:t xml:space="preserve"> for </w:t>
      </w:r>
      <w:proofErr w:type="spellStart"/>
      <w:r w:rsidRPr="00E20856">
        <w:rPr>
          <w:i/>
          <w:iCs/>
        </w:rPr>
        <w:t>Improving</w:t>
      </w:r>
      <w:proofErr w:type="spellEnd"/>
      <w:r w:rsidRPr="00E20856">
        <w:rPr>
          <w:i/>
          <w:iCs/>
        </w:rPr>
        <w:t xml:space="preserve"> </w:t>
      </w:r>
      <w:proofErr w:type="spellStart"/>
      <w:r w:rsidRPr="00E20856">
        <w:rPr>
          <w:i/>
          <w:iCs/>
        </w:rPr>
        <w:t>Quality</w:t>
      </w:r>
      <w:proofErr w:type="spellEnd"/>
      <w:r w:rsidRPr="00E20856">
        <w:rPr>
          <w:i/>
          <w:iCs/>
        </w:rPr>
        <w:t xml:space="preserve"> of Service in </w:t>
      </w:r>
      <w:proofErr w:type="spellStart"/>
      <w:r w:rsidRPr="00E20856">
        <w:rPr>
          <w:i/>
          <w:iCs/>
        </w:rPr>
        <w:t>Cloud</w:t>
      </w:r>
      <w:proofErr w:type="spellEnd"/>
      <w:r w:rsidRPr="00E20856">
        <w:rPr>
          <w:i/>
          <w:iCs/>
        </w:rPr>
        <w:t xml:space="preserve"> Computing</w:t>
      </w:r>
      <w:r w:rsidRPr="00E20856">
        <w:t>, ujęcia problemowe koncentrują się na trzech kategoriach trudnych zagrożeń: boczne kanały wynikające ze współdzielonego sprzętu, kompromitacja hipernadzorcy (np. błędy mapowania pamięci) oraz nadużycia migracji na żywo</w:t>
      </w:r>
      <w:r>
        <w:t>. A</w:t>
      </w:r>
      <w:r w:rsidRPr="00E20856">
        <w:t xml:space="preserve">utorzy postulują podejście holistyczne łączące środki na poziomie </w:t>
      </w:r>
      <w:r w:rsidR="008E3074">
        <w:t>maszyny wirtualnej</w:t>
      </w:r>
      <w:r w:rsidRPr="00E20856">
        <w:t xml:space="preserve"> i hipernadzorcy</w:t>
      </w:r>
      <w:r w:rsidR="008E3074">
        <w:t>, takie jak np. monitorowanie liczników wydajności, analiza zaufanych wywołań systemowych czy samoodtwarzanie maszyny wirtualnej (migawki)</w:t>
      </w:r>
      <w:r>
        <w:t xml:space="preserve"> </w:t>
      </w:r>
      <w:r w:rsidRPr="00E20856">
        <w:t>[</w:t>
      </w:r>
      <w:r>
        <w:t>23</w:t>
      </w:r>
      <w:r w:rsidRPr="00E20856">
        <w:t>].</w:t>
      </w:r>
    </w:p>
    <w:p w14:paraId="33B271D8" w14:textId="72E1181D" w:rsidR="000D4054" w:rsidRDefault="000D4054" w:rsidP="000D4054">
      <w:proofErr w:type="spellStart"/>
      <w:r w:rsidRPr="00E20856">
        <w:t>Were</w:t>
      </w:r>
      <w:proofErr w:type="spellEnd"/>
      <w:r w:rsidRPr="00E20856">
        <w:t xml:space="preserve">, Singha i </w:t>
      </w:r>
      <w:proofErr w:type="spellStart"/>
      <w:r w:rsidRPr="00E20856">
        <w:t>Odawę</w:t>
      </w:r>
      <w:proofErr w:type="spellEnd"/>
      <w:r w:rsidRPr="00E20856">
        <w:t xml:space="preserve"> w </w:t>
      </w:r>
      <w:r w:rsidRPr="00E20856">
        <w:rPr>
          <w:i/>
          <w:iCs/>
        </w:rPr>
        <w:t xml:space="preserve">Security Evaluation Framework for </w:t>
      </w:r>
      <w:proofErr w:type="spellStart"/>
      <w:r w:rsidRPr="00E20856">
        <w:rPr>
          <w:i/>
          <w:iCs/>
        </w:rPr>
        <w:t>Virtualised</w:t>
      </w:r>
      <w:proofErr w:type="spellEnd"/>
      <w:r w:rsidRPr="00E20856">
        <w:rPr>
          <w:i/>
          <w:iCs/>
        </w:rPr>
        <w:t xml:space="preserve"> </w:t>
      </w:r>
      <w:r w:rsidRPr="00296378">
        <w:t>proponuj</w:t>
      </w:r>
      <w:r>
        <w:t>ą</w:t>
      </w:r>
      <w:r w:rsidRPr="00296378">
        <w:t xml:space="preserve"> wielowarstwowe ramy oceny i ochrony środowisk </w:t>
      </w:r>
      <w:r>
        <w:t>wirtualnych</w:t>
      </w:r>
      <w:r w:rsidRPr="00296378">
        <w:t xml:space="preserve"> dla kluczowych</w:t>
      </w:r>
      <w:r w:rsidR="00B67533">
        <w:t xml:space="preserve"> wektorów </w:t>
      </w:r>
      <w:r w:rsidRPr="00296378">
        <w:t xml:space="preserve"> ryzyk</w:t>
      </w:r>
      <w:r w:rsidR="00B67533">
        <w:t>a</w:t>
      </w:r>
      <w:r w:rsidRPr="00296378">
        <w:t xml:space="preserve"> (podatności hipernadzorcy, ucieczki z maszyn wirtualnych, ataki między</w:t>
      </w:r>
      <w:r>
        <w:t xml:space="preserve"> maszynami wirtualnymi</w:t>
      </w:r>
      <w:r w:rsidRPr="00296378">
        <w:t>)</w:t>
      </w:r>
      <w:r>
        <w:t xml:space="preserve"> w celu</w:t>
      </w:r>
      <w:r w:rsidRPr="00296378">
        <w:t xml:space="preserve"> zwiększenia wykrywalności, skrócenia czasu reakcji i ograniczenia narzutu na wydajność.</w:t>
      </w:r>
      <w:r>
        <w:t xml:space="preserve"> </w:t>
      </w:r>
      <w:r w:rsidRPr="00296378">
        <w:t>Ramy obejmują warstw</w:t>
      </w:r>
      <w:r w:rsidR="00B67533">
        <w:t>y</w:t>
      </w:r>
      <w:r w:rsidRPr="00296378">
        <w:t xml:space="preserve"> hipernadzorcy, maszyn wirtualnych, sieci, zarządzania oraz monitorowania</w:t>
      </w:r>
      <w:r>
        <w:t>. A</w:t>
      </w:r>
      <w:r w:rsidRPr="00296378">
        <w:t xml:space="preserve">kcentują </w:t>
      </w:r>
      <w:r w:rsidR="00B67533">
        <w:t>„</w:t>
      </w:r>
      <w:r w:rsidRPr="00296378">
        <w:t>mikrohipernadzorcę</w:t>
      </w:r>
      <w:r w:rsidR="00B67533">
        <w:t>”</w:t>
      </w:r>
      <w:r w:rsidRPr="00296378">
        <w:t>, wzmocnioną izolację, segmentację sieci, wieloskładnikowe uwierzytelnianie i ciągłe monitorowanie</w:t>
      </w:r>
      <w:r w:rsidR="00162CA2">
        <w:t xml:space="preserve"> </w:t>
      </w:r>
      <w:r>
        <w:t>[24].</w:t>
      </w:r>
    </w:p>
    <w:bookmarkEnd w:id="4"/>
    <w:p w14:paraId="77F827C2" w14:textId="10698FDB" w:rsidR="002D74C4" w:rsidRDefault="00371D46" w:rsidP="00CF1C38">
      <w:pPr>
        <w:pStyle w:val="Heading2"/>
      </w:pPr>
      <w:r w:rsidRPr="00BB6137">
        <w:lastRenderedPageBreak/>
        <w:t>Wskazanie wybranych obszarów bezpieczeństwa</w:t>
      </w:r>
    </w:p>
    <w:p w14:paraId="260FA264" w14:textId="7645F5EA" w:rsidR="000D4054" w:rsidRPr="001162F8" w:rsidRDefault="000D4054" w:rsidP="000D4054">
      <w:bookmarkStart w:id="6" w:name="_Toc503719002"/>
      <w:r>
        <w:t>A</w:t>
      </w:r>
      <w:r w:rsidRPr="00BB6137">
        <w:t xml:space="preserve">nalizy i eksperymenty koncentrują się na </w:t>
      </w:r>
      <w:r w:rsidR="001162F8">
        <w:t>trzech głównych</w:t>
      </w:r>
      <w:r w:rsidRPr="00BB6137">
        <w:t xml:space="preserve"> obszarach, które </w:t>
      </w:r>
      <w:r w:rsidR="001162F8">
        <w:t>obejmują</w:t>
      </w:r>
      <w:r w:rsidRPr="00BB6137">
        <w:t xml:space="preserve"> ryzyka wspólne dla </w:t>
      </w:r>
      <w:r>
        <w:t>fizycznych maszyn</w:t>
      </w:r>
      <w:r w:rsidRPr="00BB6137">
        <w:t xml:space="preserve"> </w:t>
      </w:r>
      <w:r>
        <w:t>oraz maszyn wirtualnych</w:t>
      </w:r>
      <w:r w:rsidR="001162F8">
        <w:t xml:space="preserve">, ale także </w:t>
      </w:r>
      <w:r w:rsidRPr="00BB6137">
        <w:t>wektor</w:t>
      </w:r>
      <w:r w:rsidR="001162F8">
        <w:t>y</w:t>
      </w:r>
      <w:r w:rsidRPr="00BB6137">
        <w:t xml:space="preserve"> specyficzn</w:t>
      </w:r>
      <w:r w:rsidR="001162F8">
        <w:t>e</w:t>
      </w:r>
      <w:r w:rsidRPr="00BB6137">
        <w:t xml:space="preserve"> dla wirtualizacji</w:t>
      </w:r>
      <w:r w:rsidR="001162F8">
        <w:t xml:space="preserve">. Do obszarów tych należą m.in. </w:t>
      </w:r>
      <w:r w:rsidR="001162F8" w:rsidRPr="001162F8">
        <w:rPr>
          <w:b/>
          <w:bCs/>
        </w:rPr>
        <w:t>warstwa sieciowa</w:t>
      </w:r>
      <w:r w:rsidR="001162F8">
        <w:t>, a w niej ataki takie jak podsłuch (</w:t>
      </w:r>
      <w:proofErr w:type="spellStart"/>
      <w:r w:rsidR="001162F8">
        <w:t>ang</w:t>
      </w:r>
      <w:proofErr w:type="spellEnd"/>
      <w:r w:rsidR="001162F8">
        <w:t xml:space="preserve">, </w:t>
      </w:r>
      <w:proofErr w:type="spellStart"/>
      <w:r w:rsidR="001162F8" w:rsidRPr="001162F8">
        <w:rPr>
          <w:i/>
          <w:iCs/>
        </w:rPr>
        <w:t>sniffing</w:t>
      </w:r>
      <w:proofErr w:type="spellEnd"/>
      <w:r w:rsidR="001162F8">
        <w:rPr>
          <w:i/>
          <w:iCs/>
        </w:rPr>
        <w:t>)</w:t>
      </w:r>
      <w:r w:rsidR="001162F8">
        <w:t xml:space="preserve">, podszywanie się pod ARP (ang. </w:t>
      </w:r>
      <w:r w:rsidR="001162F8" w:rsidRPr="001162F8">
        <w:rPr>
          <w:i/>
          <w:iCs/>
        </w:rPr>
        <w:t xml:space="preserve">ARP </w:t>
      </w:r>
      <w:proofErr w:type="spellStart"/>
      <w:r w:rsidR="001162F8" w:rsidRPr="001162F8">
        <w:rPr>
          <w:i/>
          <w:iCs/>
        </w:rPr>
        <w:t>spoofing</w:t>
      </w:r>
      <w:proofErr w:type="spellEnd"/>
      <w:r w:rsidR="001162F8">
        <w:t xml:space="preserve">), </w:t>
      </w:r>
      <w:proofErr w:type="spellStart"/>
      <w:r w:rsidR="001162F8" w:rsidRPr="001162F8">
        <w:rPr>
          <w:i/>
          <w:iCs/>
        </w:rPr>
        <w:t>brute-force</w:t>
      </w:r>
      <w:proofErr w:type="spellEnd"/>
      <w:r w:rsidR="001162F8">
        <w:t xml:space="preserve">, a także </w:t>
      </w:r>
      <w:r w:rsidR="001162F8" w:rsidRPr="001162F8">
        <w:rPr>
          <w:b/>
          <w:bCs/>
        </w:rPr>
        <w:t>eskalacja uprawnień</w:t>
      </w:r>
      <w:r w:rsidR="001162F8">
        <w:t xml:space="preserve">, a w niej eskalacja przez plik z bitem SUID, eskalacja przez błędną konfigurację </w:t>
      </w:r>
      <w:proofErr w:type="spellStart"/>
      <w:r w:rsidR="001162F8">
        <w:t>sudo</w:t>
      </w:r>
      <w:proofErr w:type="spellEnd"/>
      <w:r w:rsidR="001162F8">
        <w:t xml:space="preserve">, eskalacja poprzez dostęp do ścieżki </w:t>
      </w:r>
      <w:r w:rsidR="001162F8" w:rsidRPr="001162F8">
        <w:rPr>
          <w:rFonts w:ascii="Courier New" w:hAnsi="Courier New" w:cs="Courier New"/>
          <w:i/>
          <w:iCs/>
        </w:rPr>
        <w:t>/</w:t>
      </w:r>
      <w:proofErr w:type="spellStart"/>
      <w:r w:rsidR="001162F8" w:rsidRPr="001162F8">
        <w:rPr>
          <w:rFonts w:ascii="Courier New" w:hAnsi="Courier New" w:cs="Courier New"/>
          <w:i/>
          <w:iCs/>
        </w:rPr>
        <w:t>dev</w:t>
      </w:r>
      <w:proofErr w:type="spellEnd"/>
      <w:r w:rsidR="001162F8" w:rsidRPr="001162F8">
        <w:rPr>
          <w:rFonts w:ascii="Courier New" w:hAnsi="Courier New" w:cs="Courier New"/>
          <w:i/>
          <w:iCs/>
        </w:rPr>
        <w:t>/</w:t>
      </w:r>
      <w:proofErr w:type="spellStart"/>
      <w:r w:rsidR="001162F8" w:rsidRPr="001162F8">
        <w:rPr>
          <w:rFonts w:ascii="Courier New" w:hAnsi="Courier New" w:cs="Courier New"/>
          <w:i/>
          <w:iCs/>
        </w:rPr>
        <w:t>mem</w:t>
      </w:r>
      <w:proofErr w:type="spellEnd"/>
      <w:r w:rsidR="001162F8" w:rsidRPr="001162F8">
        <w:rPr>
          <w:i/>
          <w:iCs/>
        </w:rPr>
        <w:t xml:space="preserve">, </w:t>
      </w:r>
      <w:r w:rsidR="001162F8">
        <w:t xml:space="preserve">atak typu </w:t>
      </w:r>
      <w:proofErr w:type="spellStart"/>
      <w:r w:rsidR="001162F8" w:rsidRPr="001162F8">
        <w:rPr>
          <w:i/>
          <w:iCs/>
        </w:rPr>
        <w:t>Rowhammer</w:t>
      </w:r>
      <w:proofErr w:type="spellEnd"/>
      <w:r w:rsidR="001162F8">
        <w:t xml:space="preserve">, a także dostęp do urządzeń peryferyjnych. Ostatnim obszarem są </w:t>
      </w:r>
      <w:r w:rsidR="001162F8" w:rsidRPr="008822B7">
        <w:rPr>
          <w:b/>
          <w:bCs/>
        </w:rPr>
        <w:t>kanały hosta oraz gościa w VMware</w:t>
      </w:r>
      <w:r w:rsidR="001162F8">
        <w:t>, czyli</w:t>
      </w:r>
      <w:r w:rsidR="001120D4">
        <w:t xml:space="preserve"> wspólny dostęp do</w:t>
      </w:r>
      <w:r w:rsidR="001162F8">
        <w:t xml:space="preserve"> schow</w:t>
      </w:r>
      <w:r w:rsidR="001120D4">
        <w:t>ka</w:t>
      </w:r>
      <w:r w:rsidR="001162F8">
        <w:t xml:space="preserve"> i foldery współdzielone, co jest podatnością typową dla maszyn wirtualnych, której nie da się bezpośrednio porównać z systemami zainstalowanymi na fizycznym komputerze.</w:t>
      </w:r>
    </w:p>
    <w:bookmarkEnd w:id="6"/>
    <w:p w14:paraId="26ABCD5B" w14:textId="5AA27236" w:rsidR="002D74C4" w:rsidRDefault="000D4054" w:rsidP="00771FCF">
      <w:pPr>
        <w:pStyle w:val="Heading2"/>
      </w:pPr>
      <w:r w:rsidRPr="00BB6137">
        <w:t>Sposób przeprowadzenia testów</w:t>
      </w:r>
    </w:p>
    <w:p w14:paraId="0AA99196" w14:textId="7B10E7E0" w:rsidR="000D4054" w:rsidRDefault="000D4054" w:rsidP="000D4054">
      <w:bookmarkStart w:id="7" w:name="_Toc503719007"/>
      <w:r w:rsidRPr="0034033A">
        <w:t>Badania realizowan</w:t>
      </w:r>
      <w:r w:rsidR="00151564">
        <w:t>e są</w:t>
      </w:r>
      <w:r w:rsidRPr="0034033A">
        <w:t xml:space="preserve"> w kontrolowanym środowisku składającym się z hosta, dwóch wariantów uruchomieniowych systemów badanych (na maszynie fizycznej oraz w maszynie wirtualnej) i odrębnego węzła generującego ruch</w:t>
      </w:r>
      <w:r w:rsidR="00151564">
        <w:t xml:space="preserve"> lub bezpośrednio </w:t>
      </w:r>
      <w:r w:rsidRPr="0034033A">
        <w:t>atak.</w:t>
      </w:r>
      <w:r>
        <w:t xml:space="preserve"> Tam, gdzie było to możliwe, realizowano scenariusz dla pary składającej się z systemu zainstalowanego na fizycznym sprzęcie oraz systemu uruchomionego przy pomocy maszyny wirtualnej, a także na systemie Windows 10 oraz, dla </w:t>
      </w:r>
      <w:proofErr w:type="spellStart"/>
      <w:r>
        <w:t>porówniania</w:t>
      </w:r>
      <w:proofErr w:type="spellEnd"/>
      <w:r>
        <w:t xml:space="preserve">, </w:t>
      </w:r>
      <w:proofErr w:type="spellStart"/>
      <w:r>
        <w:t>Ubuntu</w:t>
      </w:r>
      <w:proofErr w:type="spellEnd"/>
      <w:r>
        <w:t xml:space="preserve"> 22.04. Zachowane zostały identyczne lub zbliżone ustawienia oprogramowania. </w:t>
      </w:r>
    </w:p>
    <w:p w14:paraId="7036283C" w14:textId="54D6385F" w:rsidR="000D4054" w:rsidRDefault="000D4054" w:rsidP="000D4054">
      <w:pPr>
        <w:pStyle w:val="Heading2"/>
      </w:pPr>
      <w:r w:rsidRPr="00D13A20">
        <w:t>Środowiska wirtualne</w:t>
      </w:r>
    </w:p>
    <w:p w14:paraId="7690B904" w14:textId="77777777" w:rsidR="000D4054" w:rsidRPr="00D13A20" w:rsidRDefault="000D4054" w:rsidP="000D4054">
      <w:r w:rsidRPr="00D13A20">
        <w:t>Środowisko wirtualne (ang</w:t>
      </w:r>
      <w:r w:rsidRPr="0068172C">
        <w:rPr>
          <w:i/>
          <w:iCs/>
        </w:rPr>
        <w:t xml:space="preserve">. </w:t>
      </w:r>
      <w:r w:rsidRPr="0068172C">
        <w:rPr>
          <w:b/>
          <w:bCs/>
          <w:i/>
          <w:iCs/>
        </w:rPr>
        <w:t xml:space="preserve">Virtual </w:t>
      </w:r>
      <w:proofErr w:type="spellStart"/>
      <w:r w:rsidRPr="0068172C">
        <w:rPr>
          <w:b/>
          <w:bCs/>
          <w:i/>
          <w:iCs/>
        </w:rPr>
        <w:t>Environments</w:t>
      </w:r>
      <w:proofErr w:type="spellEnd"/>
      <w:r w:rsidRPr="0068172C">
        <w:rPr>
          <w:i/>
          <w:iCs/>
        </w:rPr>
        <w:t>, VE</w:t>
      </w:r>
      <w:r w:rsidRPr="00D13A20">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Default="000D4054" w:rsidP="000D4054">
      <w:r w:rsidRPr="00D13A20">
        <w:lastRenderedPageBreak/>
        <w:t xml:space="preserve">Podstawowym elementem środowisk wirtualnych jest maszyna wirtualna (ang. </w:t>
      </w:r>
      <w:r w:rsidRPr="0068172C">
        <w:rPr>
          <w:b/>
          <w:bCs/>
          <w:i/>
          <w:iCs/>
        </w:rPr>
        <w:t>Virtual Machine</w:t>
      </w:r>
      <w:r w:rsidRPr="0068172C">
        <w:rPr>
          <w:i/>
          <w:iCs/>
        </w:rPr>
        <w:t>, VM</w:t>
      </w:r>
      <w:r w:rsidRPr="00D13A20">
        <w:t>). Jest to aplikacja, wykonując</w:t>
      </w:r>
      <w:r w:rsidR="0068172C">
        <w:t>a</w:t>
      </w:r>
      <w:r w:rsidRPr="00D13A20">
        <w:t xml:space="preserve"> program tak, jakby była fizycznym urządzeniem, więc można byłoby powiedzieć, że jest to „komputer”, działający wewnątrz fizycznego komputera. Aplikacja </w:t>
      </w:r>
      <w:r w:rsidR="0068172C">
        <w:t>maszyny wirtualnej</w:t>
      </w:r>
      <w:r w:rsidRPr="00D13A20">
        <w:t xml:space="preserve"> (nazywana „gościem”) uruchamia swój własny system operacyjny na rzeczywistej maszynie (zwanej „gospodarzem”). Wirtualny system operacyjny może być dowolny, np. Windows</w:t>
      </w:r>
      <w:r w:rsidR="0068172C">
        <w:t>,</w:t>
      </w:r>
      <w:r w:rsidRPr="00D13A20">
        <w:t xml:space="preserve"> </w:t>
      </w:r>
      <w:proofErr w:type="spellStart"/>
      <w:r w:rsidRPr="00D13A20">
        <w:t>MacOS</w:t>
      </w:r>
      <w:proofErr w:type="spellEnd"/>
      <w:r w:rsidR="0068172C">
        <w:t xml:space="preserve"> lub Linux</w:t>
      </w:r>
      <w:r w:rsidRPr="00D13A20">
        <w:t xml:space="preserve"> i nie jest ograniczony do jednego systemu operacyjnego na maszynie gospodarza [3]. Każda maszyna wirtualna działa niezależnie i nie ma wpływu na działanie innych </w:t>
      </w:r>
      <w:r>
        <w:t>maszyn wirtualnych</w:t>
      </w:r>
      <w:r w:rsidRPr="00D13A20">
        <w:t xml:space="preserve">. </w:t>
      </w:r>
    </w:p>
    <w:p w14:paraId="0E07816F" w14:textId="4EBAC451" w:rsidR="000D4054" w:rsidRDefault="000D4054" w:rsidP="00E06C73">
      <w:pPr>
        <w:pStyle w:val="Heading2"/>
      </w:pPr>
      <w:r w:rsidRPr="00D13A20">
        <w:t>Charakterystyka wirtualizacji</w:t>
      </w:r>
    </w:p>
    <w:p w14:paraId="0F593892" w14:textId="4710F915" w:rsidR="000D4054" w:rsidRPr="00D13A20" w:rsidRDefault="000D4054" w:rsidP="000D4054">
      <w:r w:rsidRPr="00D13A20">
        <w:t>Wirtualizacja to technologia umożliwiająca tworzenie wielu odizolowanych środowisk komputerowych</w:t>
      </w:r>
      <w:r w:rsidR="000833BB">
        <w:t>,</w:t>
      </w:r>
      <w:r w:rsidRPr="00D13A20">
        <w:t xml:space="preserve"> zwanych maszynami wirtualnymi</w:t>
      </w:r>
      <w:r w:rsidR="000833BB">
        <w:t>,</w:t>
      </w:r>
      <w:r w:rsidRPr="00D13A20">
        <w:t xml:space="preserve"> na jednym fizycznym urządzeniu. Dzięki warstwie pośredniczącej, zwanej hipernadzorcą (</w:t>
      </w:r>
      <w:r w:rsidR="00A96EEF">
        <w:t xml:space="preserve">ang. </w:t>
      </w:r>
      <w:proofErr w:type="spellStart"/>
      <w:r w:rsidRPr="00A96EEF">
        <w:rPr>
          <w:b/>
          <w:bCs/>
          <w:i/>
          <w:i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D13A20" w:rsidRDefault="000D4054" w:rsidP="000D4054">
      <w:r w:rsidRPr="00D13A20">
        <w:t>Hipernadzorca</w:t>
      </w:r>
      <w:r w:rsidR="000833BB">
        <w:t xml:space="preserve"> </w:t>
      </w:r>
      <w:r w:rsidRPr="00D13A20">
        <w:t>to oprogramowanie, które umożliwia tworzenie i zarządzanie maszynami wirtualnymi poprzez oddzielenie systemów operacyjnych gości od fizycznej infrastruktury sprzętowej. W zależności od sposobu działania, wyróżniamy</w:t>
      </w:r>
      <w:r w:rsidR="005776F2">
        <w:t xml:space="preserve"> jego</w:t>
      </w:r>
      <w:r w:rsidRPr="00D13A20">
        <w:t xml:space="preserve"> dwa główne typy</w:t>
      </w:r>
      <w:r w:rsidR="005776F2">
        <w:t xml:space="preserve">. Pierwszym z nich jest </w:t>
      </w:r>
      <w:r w:rsidR="005776F2" w:rsidRPr="005776F2">
        <w:rPr>
          <w:b/>
          <w:bCs/>
        </w:rPr>
        <w:t>hipernadzorca natywny</w:t>
      </w:r>
      <w:r w:rsidR="005776F2">
        <w:t xml:space="preserve"> (ang. </w:t>
      </w:r>
      <w:proofErr w:type="spellStart"/>
      <w:r w:rsidR="005776F2" w:rsidRPr="005776F2">
        <w:rPr>
          <w:i/>
          <w:iCs/>
        </w:rPr>
        <w:t>bare</w:t>
      </w:r>
      <w:proofErr w:type="spellEnd"/>
      <w:r w:rsidR="005776F2" w:rsidRPr="005776F2">
        <w:rPr>
          <w:i/>
          <w:iCs/>
        </w:rPr>
        <w:t>-metal</w:t>
      </w:r>
      <w:r w:rsidR="005776F2">
        <w:t xml:space="preserve">), który działa bezpośrednio na sprzęcie, bez potrzeby instalowania systemu operacyjnego gospodarza. Przykładem jest Microsoft Hyper-V. Drugim typem jest </w:t>
      </w:r>
      <w:r w:rsidR="005776F2" w:rsidRPr="005776F2">
        <w:rPr>
          <w:b/>
          <w:bCs/>
        </w:rPr>
        <w:t>hipernadzorca hostowany</w:t>
      </w:r>
      <w:r w:rsidR="005776F2">
        <w:t xml:space="preserve">, który </w:t>
      </w:r>
      <w:r w:rsidR="005776F2" w:rsidRPr="00D13A20">
        <w:t>funkcjonuje jako aplikacja zainstalowana w ramach istniejącego systemu operacyjnego</w:t>
      </w:r>
      <w:r w:rsidR="005776F2">
        <w:t xml:space="preserve">, chociażby popularne </w:t>
      </w:r>
      <w:proofErr w:type="spellStart"/>
      <w:r w:rsidR="005776F2" w:rsidRPr="00D13A20">
        <w:t>VirtualBox</w:t>
      </w:r>
      <w:proofErr w:type="spellEnd"/>
      <w:r w:rsidR="005776F2" w:rsidRPr="00D13A20">
        <w:t>,</w:t>
      </w:r>
      <w:r w:rsidR="005776F2">
        <w:t xml:space="preserve"> czy</w:t>
      </w:r>
      <w:r w:rsidR="005776F2" w:rsidRPr="00D13A20">
        <w:t xml:space="preserve"> VMware Workstation</w:t>
      </w:r>
      <w:r w:rsidR="005776F2">
        <w:t xml:space="preserve">. </w:t>
      </w:r>
    </w:p>
    <w:p w14:paraId="617CC358" w14:textId="77777777" w:rsidR="005776F2" w:rsidRDefault="000D4054" w:rsidP="005776F2">
      <w:r w:rsidRPr="00D13A20">
        <w:t xml:space="preserve">Dodatkowo, </w:t>
      </w:r>
      <w:r w:rsidR="008A4E4E">
        <w:t>hipernadzorcę</w:t>
      </w:r>
      <w:r w:rsidRPr="00D13A20">
        <w:t xml:space="preserve"> można klasyfikować ze względu na sposób wirtualizacji</w:t>
      </w:r>
      <w:r w:rsidR="005776F2">
        <w:t>. Wyróżnia się:</w:t>
      </w:r>
    </w:p>
    <w:p w14:paraId="40DC2DA3" w14:textId="198F0981" w:rsidR="005776F2" w:rsidRDefault="005776F2" w:rsidP="005776F2">
      <w:pPr>
        <w:pStyle w:val="ListParagraph"/>
        <w:numPr>
          <w:ilvl w:val="0"/>
          <w:numId w:val="32"/>
        </w:numPr>
      </w:pPr>
      <w:r w:rsidRPr="005776F2">
        <w:rPr>
          <w:b/>
          <w:bCs/>
        </w:rPr>
        <w:lastRenderedPageBreak/>
        <w:t>pełną wirtualizację</w:t>
      </w:r>
      <w:r>
        <w:t xml:space="preserve">, gdzie </w:t>
      </w:r>
      <w:r w:rsidRPr="00D13A20">
        <w:t>system gościa działa bez konieczności modyfikacji, nieświadomy, że funkcjonuje w środowisku wirtualnym, jest w pełni niezależny</w:t>
      </w:r>
      <w:r>
        <w:t>;</w:t>
      </w:r>
    </w:p>
    <w:p w14:paraId="63D00A71" w14:textId="77777777" w:rsidR="005776F2" w:rsidRDefault="005776F2" w:rsidP="005776F2">
      <w:pPr>
        <w:pStyle w:val="ListParagraph"/>
        <w:numPr>
          <w:ilvl w:val="0"/>
          <w:numId w:val="32"/>
        </w:numPr>
      </w:pPr>
      <w:r w:rsidRPr="005776F2">
        <w:rPr>
          <w:b/>
          <w:bCs/>
        </w:rPr>
        <w:t>wirtualizację wspieraną sprzętowo</w:t>
      </w:r>
      <w:r>
        <w:t xml:space="preserve">, gdzie </w:t>
      </w:r>
      <w:r w:rsidRPr="005776F2">
        <w:t>wykorzystuje specjalne funkcje procesora, takie jak Intel VT-x czy AMD-V, w celu optymalizacji pracy maszyn wirtualnych</w:t>
      </w:r>
      <w:r>
        <w:t>;</w:t>
      </w:r>
    </w:p>
    <w:p w14:paraId="52BF48D0" w14:textId="5938B149" w:rsidR="000D4054" w:rsidRPr="000D4054" w:rsidRDefault="005776F2" w:rsidP="005776F2">
      <w:pPr>
        <w:pStyle w:val="ListParagraph"/>
        <w:numPr>
          <w:ilvl w:val="0"/>
          <w:numId w:val="32"/>
        </w:numPr>
      </w:pPr>
      <w:proofErr w:type="spellStart"/>
      <w:r w:rsidRPr="005776F2">
        <w:rPr>
          <w:b/>
          <w:bCs/>
        </w:rPr>
        <w:t>p</w:t>
      </w:r>
      <w:r w:rsidR="000D4054" w:rsidRPr="005776F2">
        <w:rPr>
          <w:b/>
          <w:bCs/>
        </w:rPr>
        <w:t>arawirtualizacj</w:t>
      </w:r>
      <w:r w:rsidRPr="005776F2">
        <w:rPr>
          <w:b/>
          <w:bCs/>
        </w:rPr>
        <w:t>ę</w:t>
      </w:r>
      <w:proofErr w:type="spellEnd"/>
      <w:r>
        <w:t>, która</w:t>
      </w:r>
      <w:r w:rsidR="000D4054" w:rsidRPr="00D13A20">
        <w:t xml:space="preserve"> wymaga modyfikacji systemu gościa, który jest </w:t>
      </w:r>
      <w:r>
        <w:t>„</w:t>
      </w:r>
      <w:r w:rsidR="000D4054" w:rsidRPr="00D13A20">
        <w:t>świadomy</w:t>
      </w:r>
      <w:r>
        <w:t>”</w:t>
      </w:r>
      <w:r w:rsidR="000D4054" w:rsidRPr="00D13A20">
        <w:t>, że działa w środowisku wirtualnym i potrafi efektywnie współpracować z hipernadzorcą [5].</w:t>
      </w:r>
    </w:p>
    <w:bookmarkEnd w:id="7"/>
    <w:p w14:paraId="04431A78" w14:textId="4358E800" w:rsidR="002D74C4" w:rsidRDefault="000D4054" w:rsidP="00771FCF">
      <w:pPr>
        <w:pStyle w:val="Heading2"/>
      </w:pPr>
      <w:r w:rsidRPr="0034033A">
        <w:t>Przewidywane efekty</w:t>
      </w:r>
    </w:p>
    <w:p w14:paraId="360DEC41" w14:textId="7C2B0303" w:rsidR="000D4054" w:rsidRDefault="000D4054" w:rsidP="000D4054">
      <w:bookmarkStart w:id="8" w:name="_Hlt502717314"/>
      <w:bookmarkStart w:id="9" w:name="_Hlt502717318"/>
      <w:bookmarkEnd w:id="8"/>
      <w:bookmarkEnd w:id="9"/>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w:t>
      </w:r>
      <w:r w:rsidR="000E526B">
        <w:t xml:space="preserve"> między</w:t>
      </w:r>
      <w:r w:rsidRPr="00F67F3F">
        <w:t xml:space="preserve"> </w:t>
      </w:r>
      <w:r w:rsidR="000E526B">
        <w:t xml:space="preserve">gospodarzem a </w:t>
      </w:r>
      <w:r w:rsidRPr="00F67F3F">
        <w:t>goś</w:t>
      </w:r>
      <w:r w:rsidR="000E526B">
        <w:t>ciem</w:t>
      </w:r>
      <w:r w:rsidRPr="00F67F3F">
        <w:t>, sieci)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w:t>
      </w:r>
      <w:r w:rsidR="00293CE1">
        <w:t>oprogramowania</w:t>
      </w:r>
      <w:r w:rsidR="00E74B77">
        <w:t xml:space="preserve"> i specyfiki maszyn wirtualnych. </w:t>
      </w:r>
    </w:p>
    <w:p w14:paraId="4C63DD76" w14:textId="4209C91E" w:rsidR="002D74C4" w:rsidRDefault="00AE5D1C" w:rsidP="0010764C">
      <w:pPr>
        <w:pStyle w:val="Heading1"/>
      </w:pPr>
      <w:bookmarkStart w:id="10" w:name="_Toc206589993"/>
      <w:r>
        <w:lastRenderedPageBreak/>
        <w:t>Środowisko testowe</w:t>
      </w:r>
      <w:bookmarkEnd w:id="10"/>
    </w:p>
    <w:p w14:paraId="144606D6" w14:textId="1A4F4607" w:rsidR="0010764C" w:rsidRDefault="007D6104" w:rsidP="0010764C">
      <w:r>
        <w:t>Rozdział przedstawia wybrane do testów narzędzia, ich konfigurację</w:t>
      </w:r>
      <w:r w:rsidR="00B5542F">
        <w:t xml:space="preserve">, a także parametry techniczne sprzętu, na którym działają omawiane oprogramowania. Wskazane zostały także motywacje użycia takich, a nie innych rozwiązań. </w:t>
      </w:r>
    </w:p>
    <w:p w14:paraId="5D80F218" w14:textId="43F57828" w:rsidR="00B10827" w:rsidRDefault="000E568B" w:rsidP="00771FCF">
      <w:pPr>
        <w:pStyle w:val="Heading2"/>
      </w:pPr>
      <w:r w:rsidRPr="00D13A20">
        <w:t>VMware jako platforma testowa</w:t>
      </w:r>
    </w:p>
    <w:p w14:paraId="14BD51F7" w14:textId="77777777" w:rsidR="004A6B33" w:rsidRPr="00D13A20" w:rsidRDefault="004A6B33" w:rsidP="004A6B33">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3DFE204F" w14:textId="77777777" w:rsidR="004A6B33" w:rsidRPr="00D13A20" w:rsidRDefault="004A6B33" w:rsidP="004A6B33">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D13A20" w:rsidRDefault="004A6B33" w:rsidP="004A6B33">
      <w:r w:rsidRPr="00D13A20">
        <w:t xml:space="preserve">VMware emuluje podstawowe elementy sprzętowe, takie jak karta graficzna (czego nie oferuje np. </w:t>
      </w:r>
      <w:proofErr w:type="spellStart"/>
      <w:r w:rsidRPr="00D13A20">
        <w:t>VirtualBox</w:t>
      </w:r>
      <w:proofErr w:type="spellEnd"/>
      <w:r w:rsidRPr="00D13A20">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Pr="00D13A20" w:rsidRDefault="004A6B33" w:rsidP="004A6B33">
      <w:r w:rsidRPr="00D13A20">
        <w:lastRenderedPageBreak/>
        <w:t xml:space="preserve">Dzięki powyższym rozwiązaniom, VMware Workstation Pro wyróżnia się wysoką wydajnością i wszechstronnością, co czyni go </w:t>
      </w:r>
      <w:r w:rsidR="00B5542F">
        <w:t>odpowiednim</w:t>
      </w:r>
      <w:r w:rsidRPr="00D13A20">
        <w:t xml:space="preserve"> narzędziem do prowadzenia badań nad bezpieczeństwem w środowiskach wirtualnych.</w:t>
      </w:r>
    </w:p>
    <w:p w14:paraId="409C0E17" w14:textId="77777777" w:rsidR="004A6B33" w:rsidRPr="00D13A20" w:rsidRDefault="004A6B33" w:rsidP="004A6B33">
      <w:r w:rsidRPr="00D13A20">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77777777" w:rsidR="004A6B33" w:rsidRPr="00D13A20" w:rsidRDefault="004A6B33" w:rsidP="004A6B33">
      <w:r w:rsidRPr="00D13A20">
        <w:t>Fot. 1 Widok podstawowy Vmware Workstation w wersji 17.6.3</w:t>
      </w:r>
    </w:p>
    <w:p w14:paraId="407ACEF0" w14:textId="77777777" w:rsidR="004A6B33" w:rsidRPr="00D13A20" w:rsidRDefault="004A6B33" w:rsidP="004A6B33">
      <w:r w:rsidRPr="00D13A20">
        <w:t>Podstawowymi funkcjami dostarczanymi przez środowisko Vmware Workstation są m.in.:</w:t>
      </w:r>
    </w:p>
    <w:p w14:paraId="42619964" w14:textId="77777777" w:rsidR="004A6B33" w:rsidRPr="00D13A20" w:rsidRDefault="004A6B33" w:rsidP="004A6B33">
      <w:r w:rsidRPr="00D13A20">
        <w:t>- tworzenie maszyn wirtualnych z wybraną konfiguracją systemu operacyjnego, pamięci RAM, przestrzeni dyskowej,</w:t>
      </w:r>
    </w:p>
    <w:p w14:paraId="354660C1" w14:textId="790DD731" w:rsidR="004A6B33" w:rsidRPr="00D13A20" w:rsidRDefault="004A6B33" w:rsidP="004A6B33">
      <w:r w:rsidRPr="00D13A20">
        <w:t xml:space="preserve">- </w:t>
      </w:r>
      <w:r w:rsidR="001342EF">
        <w:t>migawki (</w:t>
      </w:r>
      <w:proofErr w:type="spellStart"/>
      <w:r w:rsidRPr="00D13A20">
        <w:t>snapshoty</w:t>
      </w:r>
      <w:proofErr w:type="spellEnd"/>
      <w:r w:rsidR="001342EF">
        <w:t>)</w:t>
      </w:r>
      <w:r w:rsidRPr="00D13A20">
        <w:t>, czyli zapisywanie stanu maszyny wirtualnej w wybranym przez użytkownika momencie, co daje możliwość przywrócenia zapisanego obrazu,</w:t>
      </w:r>
    </w:p>
    <w:p w14:paraId="67FA9444" w14:textId="77777777" w:rsidR="004A6B33" w:rsidRPr="00D13A20" w:rsidRDefault="004A6B33" w:rsidP="004A6B33">
      <w:r w:rsidRPr="00D13A20">
        <w:t>- klonowanie maszyn wirtualnych,</w:t>
      </w:r>
    </w:p>
    <w:p w14:paraId="1316F1D6" w14:textId="77777777" w:rsidR="004A6B33" w:rsidRPr="00D13A20" w:rsidRDefault="004A6B33" w:rsidP="004A6B33">
      <w:r w:rsidRPr="00D13A20">
        <w:t>- uruchamianie maszyn wirtualnych jednocześnie przy jednoczesnym ich izolowaniu.</w:t>
      </w:r>
    </w:p>
    <w:p w14:paraId="72485F41" w14:textId="77777777" w:rsidR="004A6B33" w:rsidRPr="00D13A20" w:rsidRDefault="004A6B33" w:rsidP="004A6B33">
      <w:r w:rsidRPr="00D13A20">
        <w:t xml:space="preserve">- zaawansowana konfiguracja sieciowa, pozwalająca na definiowanie topologii sieci wirtualnych (m.in. NAT, </w:t>
      </w:r>
      <w:proofErr w:type="spellStart"/>
      <w:r w:rsidRPr="00D13A20">
        <w:t>bridge</w:t>
      </w:r>
      <w:proofErr w:type="spellEnd"/>
      <w:r w:rsidRPr="00D13A20">
        <w:t>, host-</w:t>
      </w:r>
      <w:proofErr w:type="spellStart"/>
      <w:r w:rsidRPr="00D13A20">
        <w:t>only</w:t>
      </w:r>
      <w:proofErr w:type="spellEnd"/>
      <w:r w:rsidRPr="00D13A20">
        <w:t>)</w:t>
      </w:r>
    </w:p>
    <w:p w14:paraId="5D7B2983" w14:textId="77777777" w:rsidR="004A6B33" w:rsidRPr="00D13A20" w:rsidRDefault="004A6B33" w:rsidP="004A6B33">
      <w:r w:rsidRPr="00D13A20">
        <w:t xml:space="preserve">- połączenia ze zdalnymi serwerami, np. z Vmware </w:t>
      </w:r>
      <w:proofErr w:type="spellStart"/>
      <w:r w:rsidRPr="00D13A20">
        <w:t>ESXi</w:t>
      </w:r>
      <w:proofErr w:type="spellEnd"/>
      <w:r w:rsidRPr="00D13A20">
        <w:t>.</w:t>
      </w:r>
    </w:p>
    <w:p w14:paraId="22FAE819" w14:textId="34E9757F" w:rsidR="004A6B33" w:rsidRDefault="000B73B7" w:rsidP="004A6B33">
      <w:pPr>
        <w:pStyle w:val="Heading2"/>
      </w:pPr>
      <w:r w:rsidRPr="00D13A20">
        <w:lastRenderedPageBreak/>
        <w:t>Konfiguracja środowiska testowego</w:t>
      </w:r>
    </w:p>
    <w:p w14:paraId="11EFD17C" w14:textId="77777777" w:rsidR="00D07EA7" w:rsidRPr="00D13A20" w:rsidRDefault="00D07EA7" w:rsidP="00D07EA7">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38443E84" w14:textId="77777777" w:rsidR="00D07EA7" w:rsidRPr="00D13A20" w:rsidRDefault="00D07EA7" w:rsidP="00D07EA7">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2D1F17D5" w14:textId="77777777" w:rsidR="00D07EA7" w:rsidRPr="00D13A20" w:rsidRDefault="00D07EA7" w:rsidP="009C0045">
      <w:pPr>
        <w:numPr>
          <w:ilvl w:val="0"/>
          <w:numId w:val="8"/>
        </w:numPr>
        <w:spacing w:after="160" w:line="259" w:lineRule="auto"/>
        <w:jc w:val="left"/>
      </w:pPr>
      <w:r w:rsidRPr="00D13A20">
        <w:rPr>
          <w:b/>
          <w:bCs/>
        </w:rPr>
        <w:t>Procesor</w:t>
      </w:r>
      <w:r w:rsidRPr="00D13A20">
        <w:t>: przypisano 4 rdzenie wirtualne w celu zapewnienia stabilności i wydajności przy jednoczesnym zachowaniu zasobów hosta.</w:t>
      </w:r>
    </w:p>
    <w:p w14:paraId="1CE223F8" w14:textId="77777777" w:rsidR="00D07EA7" w:rsidRPr="00D13A20" w:rsidRDefault="00D07EA7" w:rsidP="009C0045">
      <w:pPr>
        <w:numPr>
          <w:ilvl w:val="0"/>
          <w:numId w:val="8"/>
        </w:numPr>
        <w:spacing w:after="160" w:line="259" w:lineRule="auto"/>
        <w:jc w:val="left"/>
      </w:pPr>
      <w:r w:rsidRPr="00D13A20">
        <w:rPr>
          <w:b/>
          <w:bCs/>
        </w:rPr>
        <w:t>Pamięć RAM</w:t>
      </w:r>
      <w:r w:rsidRPr="00D13A20">
        <w:t>: każdej maszynie przydzielono 8 GB pamięci operacyjnej.</w:t>
      </w:r>
    </w:p>
    <w:p w14:paraId="2A8A8F8D" w14:textId="77777777" w:rsidR="00D07EA7" w:rsidRPr="00D13A20" w:rsidRDefault="00D07EA7" w:rsidP="009C0045">
      <w:pPr>
        <w:numPr>
          <w:ilvl w:val="0"/>
          <w:numId w:val="8"/>
        </w:numPr>
        <w:spacing w:after="160" w:line="259" w:lineRule="auto"/>
        <w:jc w:val="left"/>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0B1DF61" w14:textId="77777777" w:rsidR="00D07EA7" w:rsidRPr="00D13A20" w:rsidRDefault="00D07EA7" w:rsidP="009C0045">
      <w:pPr>
        <w:numPr>
          <w:ilvl w:val="0"/>
          <w:numId w:val="8"/>
        </w:numPr>
        <w:spacing w:after="160" w:line="259" w:lineRule="auto"/>
        <w:jc w:val="left"/>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62D346D5" w14:textId="77777777" w:rsidR="00D07EA7" w:rsidRPr="00D13A20" w:rsidRDefault="00D07EA7" w:rsidP="009C0045">
      <w:pPr>
        <w:numPr>
          <w:ilvl w:val="0"/>
          <w:numId w:val="8"/>
        </w:numPr>
        <w:spacing w:after="160" w:line="259" w:lineRule="auto"/>
        <w:jc w:val="left"/>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5E5134DD" w14:textId="77777777" w:rsidR="00D07EA7" w:rsidRPr="00D13A20" w:rsidRDefault="00D07EA7" w:rsidP="009C0045">
      <w:pPr>
        <w:numPr>
          <w:ilvl w:val="0"/>
          <w:numId w:val="8"/>
        </w:numPr>
        <w:spacing w:after="160" w:line="259" w:lineRule="auto"/>
        <w:jc w:val="left"/>
      </w:pPr>
      <w:r w:rsidRPr="00D13A20">
        <w:rPr>
          <w:b/>
          <w:bCs/>
        </w:rPr>
        <w:t>VMware Tools</w:t>
      </w:r>
      <w:r w:rsidRPr="00D13A20">
        <w:t>: zainstalowano na obu maszynach w celu poprawy wydajności i zapewnienia pełnej integracji ze środowiskiem wirtualnym.</w:t>
      </w:r>
    </w:p>
    <w:p w14:paraId="168B8949" w14:textId="0F464630" w:rsidR="000D4054" w:rsidRDefault="00D07EA7" w:rsidP="00D07EA7">
      <w:r w:rsidRPr="00D13A20">
        <w:t>Maszyny wirtualne zostały przygotowane w sposób umożliwiający swobodną realizację zaplanowanych scenariuszy testowych. Ich konfiguracja została dostosowana do wymagań badań nad bezpieczeństwem systemów operacyjnych, z uwzględnieniem typowych ustawień spotykanych w warunkach rzeczywistych.</w:t>
      </w:r>
    </w:p>
    <w:p w14:paraId="0C4BA77C" w14:textId="77777777" w:rsidR="00B10827" w:rsidRDefault="00B10827" w:rsidP="00B10827"/>
    <w:p w14:paraId="4D6508A7" w14:textId="5BEC90CF" w:rsidR="00B10827" w:rsidRDefault="00B14CDF" w:rsidP="00771FCF">
      <w:pPr>
        <w:pStyle w:val="Heading2"/>
      </w:pPr>
      <w:r w:rsidRPr="00D13A20">
        <w:lastRenderedPageBreak/>
        <w:t>Kali Linux – narzędzie do przeprowadzania testów</w:t>
      </w:r>
    </w:p>
    <w:p w14:paraId="0A7999F7" w14:textId="77777777" w:rsidR="00A368A7" w:rsidRPr="00D13A20" w:rsidRDefault="00A368A7" w:rsidP="00A368A7">
      <w:r w:rsidRPr="00D13A20">
        <w:t>Na osobnym komputerze podłączonym do tej samej sieci zainstalowany został system Kali Linux w wersji 2025.1c. Jest to dystrybucja typu open-</w:t>
      </w:r>
      <w:proofErr w:type="spellStart"/>
      <w:r w:rsidRPr="00D13A20">
        <w:t>source</w:t>
      </w:r>
      <w:proofErr w:type="spellEnd"/>
      <w:r w:rsidRPr="00D13A20">
        <w:t xml:space="preserve"> oparta na systemie </w:t>
      </w:r>
      <w:proofErr w:type="spellStart"/>
      <w:r w:rsidRPr="00D13A20">
        <w:t>Debian</w:t>
      </w:r>
      <w:proofErr w:type="spellEnd"/>
      <w:r w:rsidRPr="00D13A20">
        <w:t xml:space="preserve">, stworzona przez </w:t>
      </w:r>
      <w:proofErr w:type="spellStart"/>
      <w:r w:rsidRPr="00D13A20">
        <w:t>Offensive</w:t>
      </w:r>
      <w:proofErr w:type="spellEnd"/>
      <w:r w:rsidRPr="00D13A20">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D13A20" w:rsidRDefault="00A368A7" w:rsidP="00A368A7">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0D4054" w:rsidRDefault="000D4054" w:rsidP="000D4054"/>
    <w:p w14:paraId="3809C8E2" w14:textId="77777777" w:rsidR="0010764C" w:rsidRDefault="0010764C" w:rsidP="0010764C"/>
    <w:p w14:paraId="6A6C5440" w14:textId="77777777" w:rsidR="00B10827" w:rsidRDefault="00B10827" w:rsidP="0010764C"/>
    <w:p w14:paraId="58E90665" w14:textId="12600A29" w:rsidR="00A86EC0" w:rsidRDefault="00A368A7" w:rsidP="00A86EC0">
      <w:pPr>
        <w:pStyle w:val="Heading1"/>
      </w:pPr>
      <w:bookmarkStart w:id="11" w:name="_Toc206589994"/>
      <w:r>
        <w:lastRenderedPageBreak/>
        <w:t>Testy bezpieczeństwa</w:t>
      </w:r>
      <w:bookmarkEnd w:id="11"/>
    </w:p>
    <w:p w14:paraId="7EA74726" w14:textId="658C911B" w:rsidR="00B10827" w:rsidRDefault="0028673F" w:rsidP="0010764C">
      <w:r>
        <w:t>[</w:t>
      </w:r>
      <w:r w:rsidR="00A86EC0">
        <w:t xml:space="preserve">Tutaj </w:t>
      </w:r>
      <w:r w:rsidR="00A368A7">
        <w:t>coś napisać</w:t>
      </w:r>
      <w:r>
        <w:t>]</w:t>
      </w:r>
      <w:r w:rsidR="004D28BD">
        <w:t>.</w:t>
      </w:r>
    </w:p>
    <w:p w14:paraId="726183AC" w14:textId="1F58A9FF" w:rsidR="00D47E9E" w:rsidRDefault="00F13C15" w:rsidP="00771FCF">
      <w:pPr>
        <w:pStyle w:val="Heading2"/>
      </w:pPr>
      <w:r>
        <w:t>Podsłuchiwanie pakietów (</w:t>
      </w:r>
      <w:proofErr w:type="spellStart"/>
      <w:r>
        <w:t>sniffing</w:t>
      </w:r>
      <w:proofErr w:type="spellEnd"/>
      <w:r>
        <w:t>)</w:t>
      </w:r>
    </w:p>
    <w:p w14:paraId="37D359B7" w14:textId="70401337" w:rsidR="007A24DA" w:rsidRPr="00D13A20" w:rsidRDefault="007A24DA" w:rsidP="007A24DA">
      <w:proofErr w:type="spellStart"/>
      <w:r w:rsidRPr="00473AC2">
        <w:t>Sniffing</w:t>
      </w:r>
      <w:proofErr w:type="spellEnd"/>
      <w:r w:rsidRPr="00473AC2">
        <w:t xml:space="preserve"> (podsłuchiwanie pakietów) to pasywne przechwytywanie i analiza ruchu sieciowego przez program</w:t>
      </w:r>
      <w:r w:rsidR="0060170B">
        <w:t xml:space="preserve"> </w:t>
      </w:r>
      <w:r w:rsidRPr="00473AC2">
        <w:t>działający na interfejsie sieciowym</w:t>
      </w:r>
      <w:r>
        <w:t xml:space="preserve">, </w:t>
      </w:r>
      <w:r w:rsidRPr="00473AC2">
        <w:t>co umożliwia odczyt treści niezabezpieczonych pakietów (np. HTTP, Telnet) i pozyskanie danych uwierzytelniających</w:t>
      </w:r>
      <w:r>
        <w:t>.</w:t>
      </w:r>
      <w:r w:rsidRPr="00473AC2">
        <w:t xml:space="preserve"> </w:t>
      </w:r>
      <w:r>
        <w:t xml:space="preserve">Jest </w:t>
      </w:r>
      <w:r w:rsidRPr="00473AC2">
        <w:t xml:space="preserve"> stosowany do diagnostyki i testów</w:t>
      </w:r>
      <w:r>
        <w:t xml:space="preserve">, natomiast </w:t>
      </w:r>
      <w:r w:rsidRPr="00473AC2">
        <w:t xml:space="preserve">z perspektywy bezpieczeństwa jest formą nieuprawnionej </w:t>
      </w:r>
      <w:r>
        <w:t>ingerencji. Zbliżony jest</w:t>
      </w:r>
      <w:r w:rsidRPr="00473AC2">
        <w:t xml:space="preserve"> do „podsłuchu przewodu”, a w sieciach przełączanych jego skuteczność wobec obcego ruchu zwykle wymaga technik pośrednich (np. MITM/ARP) zamiast czystej obserwacji łącza [</w:t>
      </w:r>
      <w:r>
        <w:t>22</w:t>
      </w:r>
      <w:r w:rsidRPr="00473AC2">
        <w:t>].</w:t>
      </w:r>
    </w:p>
    <w:p w14:paraId="42259A58" w14:textId="77777777" w:rsidR="007A24DA" w:rsidRPr="00D13A20" w:rsidRDefault="007A24DA" w:rsidP="007A24DA">
      <w:r w:rsidRPr="00D13A20">
        <w:t>Celem testów było sprawdzenie czy możliwe jest pasywne podsłuchiwanie ruchu sieciowego (</w:t>
      </w:r>
      <w:proofErr w:type="spellStart"/>
      <w:r w:rsidRPr="00D13A20">
        <w:t>sniffing</w:t>
      </w:r>
      <w:proofErr w:type="spellEnd"/>
      <w:r w:rsidRPr="00D13A20">
        <w:t xml:space="preserve">) z systemu Kali Linux zainstalowanego na fizycznym komputerze, przy użyciu narzędzia </w:t>
      </w:r>
      <w:proofErr w:type="spellStart"/>
      <w:r w:rsidRPr="00D13A20">
        <w:t>Wireshark</w:t>
      </w:r>
      <w:proofErr w:type="spellEnd"/>
      <w:r w:rsidRPr="00D13A20">
        <w:t>. Wszystkie urządzenia były połączone do tej samej sieci lokalnej (Wi-Fi). Maszyny testowe – zarówno fizyczne, jak i wirtualne – pracowały w trybie mostkowanym (</w:t>
      </w:r>
      <w:proofErr w:type="spellStart"/>
      <w:r w:rsidRPr="00D13A20">
        <w:t>bridged</w:t>
      </w:r>
      <w:proofErr w:type="spellEnd"/>
      <w:r w:rsidRPr="00D13A20">
        <w:t xml:space="preserve">), co zapewniało im bezpośrednią obecność w tej samej podsieci IP co komputer atakujący. </w:t>
      </w:r>
    </w:p>
    <w:p w14:paraId="379F0C25" w14:textId="77777777" w:rsidR="007A24DA" w:rsidRPr="00D13A20" w:rsidRDefault="007A24DA" w:rsidP="007A24DA">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7C3903AB" w14:textId="2C97D699" w:rsidR="007A24DA" w:rsidRPr="00D13A20" w:rsidRDefault="007A24DA" w:rsidP="00EF033C">
      <w:r w:rsidRPr="00D13A20">
        <w:t>Tabela poniżej przedstawia zestawienie przeprowadzonych testów:</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D54C5F" w14:paraId="3232F71A" w14:textId="77777777" w:rsidTr="00D54C5F">
        <w:tc>
          <w:tcPr>
            <w:tcW w:w="745" w:type="dxa"/>
          </w:tcPr>
          <w:p w14:paraId="15D618B8" w14:textId="77777777" w:rsidR="00D54C5F" w:rsidRPr="00D54C5F" w:rsidRDefault="00D54C5F" w:rsidP="00D54C5F">
            <w:pPr>
              <w:spacing w:line="240" w:lineRule="auto"/>
              <w:ind w:firstLine="0"/>
              <w:jc w:val="left"/>
              <w:rPr>
                <w:sz w:val="22"/>
                <w:szCs w:val="22"/>
              </w:rPr>
            </w:pPr>
            <w:r w:rsidRPr="00D54C5F">
              <w:rPr>
                <w:sz w:val="22"/>
                <w:szCs w:val="22"/>
              </w:rPr>
              <w:t>Test ID</w:t>
            </w:r>
          </w:p>
        </w:tc>
        <w:tc>
          <w:tcPr>
            <w:tcW w:w="1589" w:type="dxa"/>
          </w:tcPr>
          <w:p w14:paraId="517F17CB" w14:textId="77777777" w:rsidR="00D54C5F" w:rsidRPr="00D54C5F" w:rsidRDefault="00D54C5F" w:rsidP="00D54C5F">
            <w:pPr>
              <w:spacing w:line="240" w:lineRule="auto"/>
              <w:ind w:firstLine="0"/>
              <w:jc w:val="left"/>
              <w:rPr>
                <w:sz w:val="22"/>
                <w:szCs w:val="22"/>
              </w:rPr>
            </w:pPr>
            <w:r w:rsidRPr="00D54C5F">
              <w:rPr>
                <w:sz w:val="22"/>
                <w:szCs w:val="22"/>
              </w:rPr>
              <w:t xml:space="preserve">System </w:t>
            </w:r>
            <w:proofErr w:type="spellStart"/>
            <w:r w:rsidRPr="00D54C5F">
              <w:rPr>
                <w:sz w:val="22"/>
                <w:szCs w:val="22"/>
              </w:rPr>
              <w:t>atakowany</w:t>
            </w:r>
            <w:proofErr w:type="spellEnd"/>
          </w:p>
        </w:tc>
        <w:tc>
          <w:tcPr>
            <w:tcW w:w="1469" w:type="dxa"/>
          </w:tcPr>
          <w:p w14:paraId="13C0B57E" w14:textId="77777777" w:rsidR="00D54C5F" w:rsidRPr="00D54C5F" w:rsidRDefault="00D54C5F" w:rsidP="00D54C5F">
            <w:pPr>
              <w:spacing w:line="240" w:lineRule="auto"/>
              <w:ind w:firstLine="0"/>
              <w:jc w:val="left"/>
              <w:rPr>
                <w:sz w:val="22"/>
                <w:szCs w:val="22"/>
              </w:rPr>
            </w:pPr>
            <w:proofErr w:type="spellStart"/>
            <w:r w:rsidRPr="00D54C5F">
              <w:rPr>
                <w:sz w:val="22"/>
                <w:szCs w:val="22"/>
              </w:rPr>
              <w:t>Środowisko</w:t>
            </w:r>
            <w:proofErr w:type="spellEnd"/>
          </w:p>
        </w:tc>
        <w:tc>
          <w:tcPr>
            <w:tcW w:w="2079" w:type="dxa"/>
          </w:tcPr>
          <w:p w14:paraId="62FF6815" w14:textId="77777777" w:rsidR="00D54C5F" w:rsidRPr="00D54C5F" w:rsidRDefault="00D54C5F" w:rsidP="00D54C5F">
            <w:pPr>
              <w:spacing w:line="240" w:lineRule="auto"/>
              <w:ind w:firstLine="0"/>
              <w:jc w:val="left"/>
              <w:rPr>
                <w:sz w:val="22"/>
                <w:szCs w:val="22"/>
              </w:rPr>
            </w:pPr>
            <w:proofErr w:type="spellStart"/>
            <w:r w:rsidRPr="00D54C5F">
              <w:rPr>
                <w:sz w:val="22"/>
                <w:szCs w:val="22"/>
              </w:rPr>
              <w:t>Zabezpieczenia</w:t>
            </w:r>
            <w:proofErr w:type="spellEnd"/>
          </w:p>
        </w:tc>
        <w:tc>
          <w:tcPr>
            <w:tcW w:w="2613" w:type="dxa"/>
          </w:tcPr>
          <w:p w14:paraId="7B48C824" w14:textId="77777777" w:rsidR="00D54C5F" w:rsidRPr="00D54C5F" w:rsidRDefault="00D54C5F" w:rsidP="00D54C5F">
            <w:pPr>
              <w:spacing w:line="240" w:lineRule="auto"/>
              <w:ind w:firstLine="0"/>
              <w:jc w:val="left"/>
              <w:rPr>
                <w:sz w:val="22"/>
                <w:szCs w:val="22"/>
              </w:rPr>
            </w:pPr>
            <w:r w:rsidRPr="00D54C5F">
              <w:rPr>
                <w:sz w:val="22"/>
                <w:szCs w:val="22"/>
              </w:rPr>
              <w:t xml:space="preserve">Ruch HTTP </w:t>
            </w:r>
            <w:proofErr w:type="spellStart"/>
            <w:r w:rsidRPr="00D54C5F">
              <w:rPr>
                <w:sz w:val="22"/>
                <w:szCs w:val="22"/>
              </w:rPr>
              <w:t>przechwycony</w:t>
            </w:r>
            <w:proofErr w:type="spellEnd"/>
          </w:p>
        </w:tc>
      </w:tr>
      <w:tr w:rsidR="00D54C5F" w:rsidRPr="00D54C5F" w14:paraId="4C69E977" w14:textId="77777777" w:rsidTr="00D54C5F">
        <w:tc>
          <w:tcPr>
            <w:tcW w:w="745" w:type="dxa"/>
          </w:tcPr>
          <w:p w14:paraId="683E7B2E" w14:textId="77777777" w:rsidR="00D54C5F" w:rsidRPr="00D54C5F" w:rsidRDefault="00D54C5F" w:rsidP="00D54C5F">
            <w:pPr>
              <w:spacing w:line="240" w:lineRule="auto"/>
              <w:ind w:firstLine="0"/>
              <w:jc w:val="left"/>
              <w:rPr>
                <w:sz w:val="22"/>
                <w:szCs w:val="22"/>
              </w:rPr>
            </w:pPr>
            <w:r w:rsidRPr="00D54C5F">
              <w:rPr>
                <w:sz w:val="22"/>
                <w:szCs w:val="22"/>
              </w:rPr>
              <w:t>WV</w:t>
            </w:r>
          </w:p>
        </w:tc>
        <w:tc>
          <w:tcPr>
            <w:tcW w:w="1589" w:type="dxa"/>
          </w:tcPr>
          <w:p w14:paraId="400892A4"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23EE6BE1"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0CAD6976"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73B39BB8"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53E2B085" w14:textId="77777777" w:rsidTr="00D54C5F">
        <w:tc>
          <w:tcPr>
            <w:tcW w:w="745" w:type="dxa"/>
          </w:tcPr>
          <w:p w14:paraId="162E4B61" w14:textId="77777777" w:rsidR="00D54C5F" w:rsidRPr="00D54C5F" w:rsidRDefault="00D54C5F" w:rsidP="00D54C5F">
            <w:pPr>
              <w:spacing w:line="240" w:lineRule="auto"/>
              <w:ind w:firstLine="0"/>
              <w:jc w:val="left"/>
              <w:rPr>
                <w:sz w:val="22"/>
                <w:szCs w:val="22"/>
              </w:rPr>
            </w:pPr>
            <w:r w:rsidRPr="00D54C5F">
              <w:rPr>
                <w:sz w:val="22"/>
                <w:szCs w:val="22"/>
              </w:rPr>
              <w:t>WB</w:t>
            </w:r>
          </w:p>
        </w:tc>
        <w:tc>
          <w:tcPr>
            <w:tcW w:w="1589" w:type="dxa"/>
          </w:tcPr>
          <w:p w14:paraId="090E9737" w14:textId="77777777" w:rsidR="00D54C5F" w:rsidRPr="00D54C5F" w:rsidRDefault="00D54C5F" w:rsidP="00D54C5F">
            <w:pPr>
              <w:spacing w:line="240" w:lineRule="auto"/>
              <w:ind w:firstLine="0"/>
              <w:jc w:val="left"/>
              <w:rPr>
                <w:sz w:val="22"/>
                <w:szCs w:val="22"/>
              </w:rPr>
            </w:pPr>
            <w:r w:rsidRPr="00D54C5F">
              <w:rPr>
                <w:sz w:val="22"/>
                <w:szCs w:val="22"/>
              </w:rPr>
              <w:t>Windows 10</w:t>
            </w:r>
          </w:p>
        </w:tc>
        <w:tc>
          <w:tcPr>
            <w:tcW w:w="1469" w:type="dxa"/>
          </w:tcPr>
          <w:p w14:paraId="0FCBDDB1"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1B04986F"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1A589898"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4B475739" w14:textId="77777777" w:rsidTr="00D54C5F">
        <w:tc>
          <w:tcPr>
            <w:tcW w:w="745" w:type="dxa"/>
          </w:tcPr>
          <w:p w14:paraId="3A9ACC16" w14:textId="77777777" w:rsidR="00D54C5F" w:rsidRPr="00D54C5F" w:rsidRDefault="00D54C5F" w:rsidP="00D54C5F">
            <w:pPr>
              <w:spacing w:line="240" w:lineRule="auto"/>
              <w:ind w:firstLine="0"/>
              <w:jc w:val="left"/>
              <w:rPr>
                <w:sz w:val="22"/>
                <w:szCs w:val="22"/>
              </w:rPr>
            </w:pPr>
            <w:r w:rsidRPr="00D54C5F">
              <w:rPr>
                <w:sz w:val="22"/>
                <w:szCs w:val="22"/>
              </w:rPr>
              <w:t>UV</w:t>
            </w:r>
          </w:p>
        </w:tc>
        <w:tc>
          <w:tcPr>
            <w:tcW w:w="1589" w:type="dxa"/>
          </w:tcPr>
          <w:p w14:paraId="5F9445CD" w14:textId="77777777" w:rsidR="00D54C5F" w:rsidRPr="00D54C5F" w:rsidRDefault="00D54C5F" w:rsidP="00D54C5F">
            <w:pPr>
              <w:spacing w:line="240" w:lineRule="auto"/>
              <w:ind w:firstLine="0"/>
              <w:jc w:val="left"/>
              <w:rPr>
                <w:sz w:val="22"/>
                <w:szCs w:val="22"/>
              </w:rPr>
            </w:pPr>
            <w:r w:rsidRPr="00D54C5F">
              <w:rPr>
                <w:sz w:val="22"/>
                <w:szCs w:val="22"/>
              </w:rPr>
              <w:t>Ubuntu 22.04</w:t>
            </w:r>
          </w:p>
        </w:tc>
        <w:tc>
          <w:tcPr>
            <w:tcW w:w="1469" w:type="dxa"/>
          </w:tcPr>
          <w:p w14:paraId="5646B332" w14:textId="77777777" w:rsidR="00D54C5F" w:rsidRPr="00D54C5F" w:rsidRDefault="00D54C5F" w:rsidP="00D54C5F">
            <w:pPr>
              <w:spacing w:line="240" w:lineRule="auto"/>
              <w:ind w:firstLine="0"/>
              <w:jc w:val="left"/>
              <w:rPr>
                <w:sz w:val="22"/>
                <w:szCs w:val="22"/>
              </w:rPr>
            </w:pPr>
            <w:r w:rsidRPr="00D54C5F">
              <w:rPr>
                <w:sz w:val="22"/>
                <w:szCs w:val="22"/>
              </w:rPr>
              <w:t>VMware</w:t>
            </w:r>
          </w:p>
        </w:tc>
        <w:tc>
          <w:tcPr>
            <w:tcW w:w="2079" w:type="dxa"/>
          </w:tcPr>
          <w:p w14:paraId="71556A51"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74DC8781"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r w:rsidR="00D54C5F" w:rsidRPr="00D54C5F" w14:paraId="0589AA55" w14:textId="77777777" w:rsidTr="00D54C5F">
        <w:trPr>
          <w:trHeight w:val="70"/>
        </w:trPr>
        <w:tc>
          <w:tcPr>
            <w:tcW w:w="745" w:type="dxa"/>
          </w:tcPr>
          <w:p w14:paraId="0AEA0D30" w14:textId="77777777" w:rsidR="00D54C5F" w:rsidRPr="00D54C5F" w:rsidRDefault="00D54C5F" w:rsidP="00D54C5F">
            <w:pPr>
              <w:spacing w:line="240" w:lineRule="auto"/>
              <w:ind w:firstLine="0"/>
              <w:jc w:val="left"/>
              <w:rPr>
                <w:sz w:val="22"/>
                <w:szCs w:val="22"/>
              </w:rPr>
            </w:pPr>
            <w:r w:rsidRPr="00D54C5F">
              <w:rPr>
                <w:sz w:val="22"/>
                <w:szCs w:val="22"/>
              </w:rPr>
              <w:t>UB</w:t>
            </w:r>
          </w:p>
        </w:tc>
        <w:tc>
          <w:tcPr>
            <w:tcW w:w="1589" w:type="dxa"/>
          </w:tcPr>
          <w:p w14:paraId="500897FE" w14:textId="77777777" w:rsidR="00D54C5F" w:rsidRPr="00D54C5F" w:rsidRDefault="00D54C5F" w:rsidP="00D54C5F">
            <w:pPr>
              <w:spacing w:line="240" w:lineRule="auto"/>
              <w:ind w:firstLine="0"/>
              <w:jc w:val="left"/>
              <w:rPr>
                <w:sz w:val="22"/>
                <w:szCs w:val="22"/>
              </w:rPr>
            </w:pPr>
            <w:proofErr w:type="spellStart"/>
            <w:r w:rsidRPr="00D54C5F">
              <w:rPr>
                <w:sz w:val="22"/>
                <w:szCs w:val="22"/>
              </w:rPr>
              <w:t>Ubunu</w:t>
            </w:r>
            <w:proofErr w:type="spellEnd"/>
            <w:r w:rsidRPr="00D54C5F">
              <w:rPr>
                <w:sz w:val="22"/>
                <w:szCs w:val="22"/>
              </w:rPr>
              <w:t xml:space="preserve"> 22.04</w:t>
            </w:r>
          </w:p>
        </w:tc>
        <w:tc>
          <w:tcPr>
            <w:tcW w:w="1469" w:type="dxa"/>
          </w:tcPr>
          <w:p w14:paraId="74BBD5E5" w14:textId="77777777" w:rsidR="00D54C5F" w:rsidRPr="00D54C5F" w:rsidRDefault="00D54C5F" w:rsidP="00D54C5F">
            <w:pPr>
              <w:spacing w:line="240" w:lineRule="auto"/>
              <w:ind w:firstLine="0"/>
              <w:jc w:val="left"/>
              <w:rPr>
                <w:sz w:val="22"/>
                <w:szCs w:val="22"/>
              </w:rPr>
            </w:pPr>
            <w:r w:rsidRPr="00D54C5F">
              <w:rPr>
                <w:sz w:val="22"/>
                <w:szCs w:val="22"/>
              </w:rPr>
              <w:t>Bare-metal</w:t>
            </w:r>
          </w:p>
        </w:tc>
        <w:tc>
          <w:tcPr>
            <w:tcW w:w="2079" w:type="dxa"/>
          </w:tcPr>
          <w:p w14:paraId="65099E3C" w14:textId="77777777" w:rsidR="00D54C5F" w:rsidRPr="00D54C5F" w:rsidRDefault="00D54C5F" w:rsidP="00D54C5F">
            <w:pPr>
              <w:spacing w:line="240" w:lineRule="auto"/>
              <w:ind w:firstLine="0"/>
              <w:jc w:val="left"/>
              <w:rPr>
                <w:sz w:val="22"/>
                <w:szCs w:val="22"/>
              </w:rPr>
            </w:pPr>
            <w:proofErr w:type="spellStart"/>
            <w:r w:rsidRPr="00D54C5F">
              <w:rPr>
                <w:sz w:val="22"/>
                <w:szCs w:val="22"/>
              </w:rPr>
              <w:t>brak</w:t>
            </w:r>
            <w:proofErr w:type="spellEnd"/>
          </w:p>
        </w:tc>
        <w:tc>
          <w:tcPr>
            <w:tcW w:w="2613" w:type="dxa"/>
          </w:tcPr>
          <w:p w14:paraId="3D08614D" w14:textId="77777777" w:rsidR="00D54C5F" w:rsidRPr="00D54C5F" w:rsidRDefault="00D54C5F" w:rsidP="00D54C5F">
            <w:pPr>
              <w:spacing w:line="240" w:lineRule="auto"/>
              <w:ind w:firstLine="0"/>
              <w:jc w:val="left"/>
              <w:rPr>
                <w:sz w:val="22"/>
                <w:szCs w:val="22"/>
              </w:rPr>
            </w:pPr>
            <w:proofErr w:type="spellStart"/>
            <w:r w:rsidRPr="00D54C5F">
              <w:rPr>
                <w:sz w:val="22"/>
                <w:szCs w:val="22"/>
              </w:rPr>
              <w:t>nie</w:t>
            </w:r>
            <w:proofErr w:type="spellEnd"/>
          </w:p>
        </w:tc>
      </w:tr>
    </w:tbl>
    <w:p w14:paraId="324EB23B" w14:textId="647EF0D2" w:rsidR="007A24DA" w:rsidRPr="00D13A20" w:rsidRDefault="00D54C5F" w:rsidP="007A24DA">
      <w:r w:rsidRPr="00D13A20">
        <w:lastRenderedPageBreak/>
        <w:t xml:space="preserve">Tab. X. Testy przeprowadzone w ramach ataku typu </w:t>
      </w:r>
      <w:proofErr w:type="spellStart"/>
      <w:r w:rsidRPr="00D13A20">
        <w:t>sniffing</w:t>
      </w:r>
      <w:proofErr w:type="spellEnd"/>
    </w:p>
    <w:p w14:paraId="101845B2" w14:textId="77777777" w:rsidR="007A24DA" w:rsidRPr="00D13A20" w:rsidRDefault="007A24DA" w:rsidP="007A24DA">
      <w:r w:rsidRPr="00D13A20">
        <w:t xml:space="preserve">Program </w:t>
      </w:r>
      <w:proofErr w:type="spellStart"/>
      <w:r w:rsidRPr="00D13A20">
        <w:t>Wireshark</w:t>
      </w:r>
      <w:proofErr w:type="spellEnd"/>
      <w:r w:rsidRPr="00D13A20">
        <w:t xml:space="preserve"> w wersji 4.4.4 został uruchomiony na interfejsie sieciowym wlan0</w:t>
      </w:r>
      <w:r w:rsidRPr="00D13A20">
        <w:rPr>
          <w:rStyle w:val="FootnoteReference"/>
        </w:rPr>
        <w:footnoteReference w:id="1"/>
      </w:r>
      <w:r w:rsidRPr="00D13A20">
        <w:t xml:space="preserve">. Włączony został tryb </w:t>
      </w:r>
      <w:proofErr w:type="spellStart"/>
      <w:r w:rsidRPr="00D13A20">
        <w:t>promiscous</w:t>
      </w:r>
      <w:proofErr w:type="spellEnd"/>
      <w:r w:rsidRPr="00D13A20">
        <w:t>.</w:t>
      </w:r>
      <w:r w:rsidRPr="00D13A20">
        <w:rPr>
          <w:rStyle w:val="FootnoteReference"/>
        </w:rPr>
        <w:footnoteReference w:id="2"/>
      </w:r>
      <w:r w:rsidRPr="00D13A20">
        <w:t xml:space="preserve"> W celu zawężenia analizy, w </w:t>
      </w:r>
      <w:proofErr w:type="spellStart"/>
      <w:r w:rsidRPr="00D13A20">
        <w:t>Wiresharku</w:t>
      </w:r>
      <w:proofErr w:type="spellEnd"/>
      <w:r w:rsidRPr="00D13A20">
        <w:t xml:space="preserve"> ustawiono filtr ograniczający rejestrowane pakiety wyłącznie do protokołu HTTP. Test polegał na odwiedzeniu strony HTTP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62FDBEA7" w14:textId="77777777" w:rsidR="00494CDC" w:rsidRPr="00D13A20" w:rsidRDefault="00494CDC" w:rsidP="00494CDC">
      <w:r w:rsidRPr="00D13A20">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D13A20">
        <w:br/>
        <w:t xml:space="preserve">Fot. Konfiguracja filtrowania ruchu HTTP w narzędziu </w:t>
      </w:r>
      <w:proofErr w:type="spellStart"/>
      <w:r w:rsidRPr="00D13A20">
        <w:t>Wireshark</w:t>
      </w:r>
      <w:proofErr w:type="spellEnd"/>
      <w:r w:rsidRPr="00D13A20">
        <w:t xml:space="preserve"> na interfejsie wlan0.</w:t>
      </w:r>
    </w:p>
    <w:p w14:paraId="3B87F951" w14:textId="77777777" w:rsidR="00494CDC" w:rsidRPr="00D13A20" w:rsidRDefault="00494CDC" w:rsidP="00494CDC"/>
    <w:p w14:paraId="6A745A6F" w14:textId="77777777" w:rsidR="00494CDC" w:rsidRPr="00D13A20" w:rsidRDefault="00494CDC" w:rsidP="00494CDC">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0CBE5581" w14:textId="77777777" w:rsidR="00494CDC" w:rsidRPr="00D13A20" w:rsidRDefault="00494CDC" w:rsidP="00494CDC">
      <w:r w:rsidRPr="00D13A20">
        <w:rPr>
          <w:noProof/>
        </w:rPr>
        <w:lastRenderedPageBreak/>
        <w:drawing>
          <wp:inline distT="0" distB="0" distL="0" distR="0" wp14:anchorId="0196E985" wp14:editId="7138A8D8">
            <wp:extent cx="5143500" cy="1279040"/>
            <wp:effectExtent l="0" t="0" r="0"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53245" cy="1281463"/>
                    </a:xfrm>
                    <a:prstGeom prst="rect">
                      <a:avLst/>
                    </a:prstGeom>
                  </pic:spPr>
                </pic:pic>
              </a:graphicData>
            </a:graphic>
          </wp:inline>
        </w:drawing>
      </w:r>
      <w:r w:rsidRPr="00D13A20">
        <w:br/>
        <w:t>Fot. X.  Brak przechwyconego ruchu HTTP po stronie atakującego w przypadku ruchu z maszyny ofiary.</w:t>
      </w:r>
    </w:p>
    <w:p w14:paraId="7CE2EF08" w14:textId="77777777" w:rsidR="00494CDC" w:rsidRPr="00D13A20" w:rsidRDefault="00494CDC" w:rsidP="00494CDC"/>
    <w:p w14:paraId="28F8F673" w14:textId="77777777" w:rsidR="00494CDC" w:rsidRPr="00D13A20" w:rsidRDefault="00494CDC" w:rsidP="00494CDC">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2136D05" w14:textId="77777777" w:rsidR="00494CDC" w:rsidRPr="00D13A20" w:rsidRDefault="00494CDC" w:rsidP="00494CDC">
      <w:r w:rsidRPr="00D13A20">
        <w:rPr>
          <w:noProof/>
        </w:rPr>
        <w:drawing>
          <wp:inline distT="0" distB="0" distL="0" distR="0" wp14:anchorId="50566C6E" wp14:editId="5274D596">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D13A20">
        <w:br/>
        <w:t>Fot.   Przechwycony ruch HTTP po wygenerowaniu go lokalnie na komputerze atakującym.</w:t>
      </w:r>
    </w:p>
    <w:p w14:paraId="6E4A5173" w14:textId="77777777" w:rsidR="00494CDC" w:rsidRPr="00D13A20" w:rsidRDefault="00494CDC" w:rsidP="00494CDC"/>
    <w:p w14:paraId="342393B3" w14:textId="77777777" w:rsidR="00494CDC" w:rsidRPr="00D13A20" w:rsidRDefault="00494CDC" w:rsidP="00494CDC">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 w tym danych logowania.</w:t>
      </w:r>
    </w:p>
    <w:p w14:paraId="53E61BA8" w14:textId="77777777" w:rsidR="00494CDC" w:rsidRDefault="00494CDC" w:rsidP="00494CDC">
      <w:r w:rsidRPr="00D13A20">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D13A20">
        <w:br/>
        <w:t>Fot. Podgląd danych logowania uzyskanych przez narzędzie „</w:t>
      </w:r>
      <w:proofErr w:type="spellStart"/>
      <w:r w:rsidRPr="00D13A20">
        <w:t>Follow</w:t>
      </w:r>
      <w:proofErr w:type="spellEnd"/>
      <w:r w:rsidRPr="00D13A20">
        <w:t xml:space="preserve"> HTTP </w:t>
      </w:r>
      <w:proofErr w:type="spellStart"/>
      <w:r w:rsidRPr="00D13A20">
        <w:t>Stream</w:t>
      </w:r>
      <w:proofErr w:type="spellEnd"/>
      <w:r w:rsidRPr="00D13A20">
        <w:t xml:space="preserve">” w </w:t>
      </w:r>
      <w:proofErr w:type="spellStart"/>
      <w:r w:rsidRPr="00D13A20">
        <w:t>Wireshark</w:t>
      </w:r>
      <w:proofErr w:type="spellEnd"/>
      <w:r w:rsidRPr="00D13A20">
        <w:t xml:space="preserve"> na komputerze </w:t>
      </w:r>
      <w:proofErr w:type="spellStart"/>
      <w:r w:rsidRPr="00D13A20">
        <w:t>atrakującym</w:t>
      </w:r>
      <w:proofErr w:type="spellEnd"/>
      <w:r w:rsidRPr="00D13A20">
        <w:t>.</w:t>
      </w:r>
    </w:p>
    <w:p w14:paraId="364F1572" w14:textId="77777777" w:rsidR="00AA6032" w:rsidRPr="00D13A20" w:rsidRDefault="00AA6032" w:rsidP="00494CDC"/>
    <w:p w14:paraId="3DBFEFDF" w14:textId="77777777" w:rsidR="00494CDC" w:rsidRPr="00D13A20" w:rsidRDefault="00494CDC" w:rsidP="00494CDC">
      <w:pPr>
        <w:rPr>
          <w:b/>
          <w:bCs/>
        </w:rPr>
      </w:pPr>
      <w:r w:rsidRPr="00D13A20">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77777777" w:rsidR="00494CDC" w:rsidRPr="00D13A20" w:rsidRDefault="00494CDC" w:rsidP="00494CDC">
      <w:r w:rsidRPr="00D13A20">
        <w:rPr>
          <w:b/>
          <w:bCs/>
        </w:rPr>
        <w:t>Rys. x.</w:t>
      </w:r>
      <w:r w:rsidRPr="00D13A20">
        <w:t xml:space="preserve"> Schemat topologii środowiska testowego w ataku </w:t>
      </w:r>
      <w:proofErr w:type="spellStart"/>
      <w:r w:rsidRPr="00D13A20">
        <w:t>sniffingu</w:t>
      </w:r>
      <w:proofErr w:type="spellEnd"/>
      <w:r w:rsidRPr="00D13A20">
        <w:t>.</w:t>
      </w:r>
    </w:p>
    <w:p w14:paraId="582BA406" w14:textId="45C327F6" w:rsidR="00494CDC" w:rsidRPr="00D13A20" w:rsidRDefault="00494CDC" w:rsidP="00494CDC">
      <w:r w:rsidRPr="00D13A20">
        <w:lastRenderedPageBreak/>
        <w:t xml:space="preserve">Przygotowany został schemat przedstawiający topologię środowiska testowego. W jego skład wchodzą: maszyny testowe (fizyczne oraz </w:t>
      </w:r>
      <w:r w:rsidR="00685FB4">
        <w:t>maszyny wirtualne</w:t>
      </w:r>
      <w:r w:rsidRPr="00D13A20">
        <w:t xml:space="preserve">),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1D405751" w14:textId="77777777" w:rsidR="00494CDC" w:rsidRPr="00D13A20" w:rsidRDefault="00494CDC" w:rsidP="00494CDC">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 środowiskach wykorzystujących przełączniki sieciowe (np. domowe routery Wi-Fi) standardowy </w:t>
      </w:r>
      <w:proofErr w:type="spellStart"/>
      <w:r w:rsidRPr="00D13A20">
        <w:t>sniffing</w:t>
      </w:r>
      <w:proofErr w:type="spellEnd"/>
      <w:r w:rsidRPr="00D13A20">
        <w:t xml:space="preserve"> z użyciem narzędzi takich jak </w:t>
      </w:r>
      <w:proofErr w:type="spellStart"/>
      <w:r w:rsidRPr="00D13A20">
        <w:t>Wireshark</w:t>
      </w:r>
      <w:proofErr w:type="spellEnd"/>
      <w:r w:rsidRPr="00D13A20">
        <w:t xml:space="preserve"> nie pozwala na podsłuchiwanie ruchu pomiędzy innymi urządzeniami w sieci. Wynika to z faktu, że przełączniki przekazują pakiety tylko do właściwego odbiorcy, co uniemożliwia pasywne przechwytywanie pakietów przez inne hosty [9].</w:t>
      </w:r>
    </w:p>
    <w:p w14:paraId="48628FCC" w14:textId="77777777" w:rsidR="00494CDC" w:rsidRPr="00D13A20" w:rsidRDefault="00494CDC" w:rsidP="00494CDC">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083368FE" w14:textId="77777777" w:rsidR="00494CDC" w:rsidRPr="00D13A20" w:rsidRDefault="00494CDC" w:rsidP="00494CDC">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2C537D35" w14:textId="77777777" w:rsidR="007A24DA" w:rsidRPr="007A24DA" w:rsidRDefault="007A24DA" w:rsidP="007A24DA"/>
    <w:p w14:paraId="7A9203D3" w14:textId="77777777" w:rsidR="00DC6E07" w:rsidRDefault="00DC6E07"/>
    <w:p w14:paraId="4EA9B39B" w14:textId="3BFE913A" w:rsidR="002D74C4" w:rsidRDefault="00FF1571" w:rsidP="00771FCF">
      <w:pPr>
        <w:pStyle w:val="Heading2"/>
      </w:pPr>
      <w:bookmarkStart w:id="12" w:name="_Hlt502717327"/>
      <w:bookmarkEnd w:id="12"/>
      <w:r w:rsidRPr="00D13A20">
        <w:t xml:space="preserve">ARP </w:t>
      </w:r>
      <w:proofErr w:type="spellStart"/>
      <w:r w:rsidRPr="00D13A20">
        <w:t>spoofing</w:t>
      </w:r>
      <w:proofErr w:type="spellEnd"/>
    </w:p>
    <w:p w14:paraId="315F8AA2" w14:textId="1001F67E" w:rsidR="00EF033C" w:rsidRPr="004A6B33" w:rsidRDefault="00A77FBE" w:rsidP="00EF033C">
      <w:pPr>
        <w:pStyle w:val="Heading3"/>
      </w:pPr>
      <w:r w:rsidRPr="00FA03A3">
        <w:t xml:space="preserve">Teoretyczne podstawy ataku ARP </w:t>
      </w:r>
      <w:proofErr w:type="spellStart"/>
      <w:r w:rsidRPr="00FA03A3">
        <w:t>spoofing</w:t>
      </w:r>
      <w:proofErr w:type="spellEnd"/>
    </w:p>
    <w:p w14:paraId="1651F122" w14:textId="6AF41892" w:rsidR="00EF033C" w:rsidRPr="00EF033C" w:rsidRDefault="00EF033C" w:rsidP="00EF033C"/>
    <w:p w14:paraId="4A016006" w14:textId="77777777" w:rsidR="00840FA4" w:rsidRPr="00D13A20" w:rsidRDefault="00840FA4" w:rsidP="00840FA4">
      <w:bookmarkStart w:id="13" w:name="_Toc503719019"/>
      <w:r w:rsidRPr="00685FB4">
        <w:lastRenderedPageBreak/>
        <w:t xml:space="preserve">ARP </w:t>
      </w:r>
      <w:proofErr w:type="spellStart"/>
      <w:r w:rsidRPr="00685FB4">
        <w:t>spoofing</w:t>
      </w:r>
      <w:proofErr w:type="spellEnd"/>
      <w:r w:rsidRPr="00685FB4">
        <w:t xml:space="preserve"> to</w:t>
      </w:r>
      <w:r w:rsidRPr="00D13A20">
        <w:t xml:space="preserve">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 [10].</w:t>
      </w:r>
    </w:p>
    <w:p w14:paraId="31CD9C33" w14:textId="77777777" w:rsidR="00840FA4" w:rsidRDefault="00840FA4" w:rsidP="00840FA4">
      <w:r w:rsidRPr="00D13A20">
        <w:t xml:space="preserve">Adresy IP służą do identyfikacji urządzeń w sieci, ale na poziomie fizycznym komunikacja odbywa się za pomocą adresów MAC. Aby powiązać adres IP z adresem MAC, urządzenia korzystają z ARP, które dynamicznie buduje tzw. tablicę ARP — mapującą IP do MAC. Atakujący może wykorzystać ten mechanizm, wysyłając spreparowaną odpowiedź ARP, która podszywa się pod router lub inne urządzenie. Celem jest wpisanie fałszywego powiązania IP </w:t>
      </w:r>
      <w:r>
        <w:t>z</w:t>
      </w:r>
      <w:r w:rsidRPr="00D13A20">
        <w:t xml:space="preserve"> MAC w tablicy ARP ofiary [10].</w:t>
      </w:r>
    </w:p>
    <w:p w14:paraId="37EE1816" w14:textId="77777777" w:rsidR="00840FA4" w:rsidRDefault="00840FA4" w:rsidP="00840FA4"/>
    <w:p w14:paraId="441EC960" w14:textId="77777777" w:rsidR="00840FA4" w:rsidRDefault="00840FA4" w:rsidP="00840FA4">
      <w:r>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77777777" w:rsidR="00840FA4" w:rsidRPr="00BE7879" w:rsidRDefault="00840FA4" w:rsidP="00840FA4">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2DAB0DF6" w14:textId="77777777" w:rsidR="00840FA4" w:rsidRPr="00BE3822" w:rsidRDefault="00840FA4" w:rsidP="00840FA4">
      <w:pPr>
        <w:rPr>
          <w:lang w:val="en-US"/>
        </w:rPr>
      </w:pPr>
    </w:p>
    <w:p w14:paraId="16437168" w14:textId="77777777" w:rsidR="00840FA4" w:rsidRPr="00D13A20" w:rsidRDefault="00840FA4" w:rsidP="00840FA4">
      <w:r w:rsidRPr="00D13A20">
        <w:t>Atak przebiega zazwyczaj w dwóch etapach:</w:t>
      </w:r>
    </w:p>
    <w:p w14:paraId="346270DC" w14:textId="77777777" w:rsidR="00840FA4" w:rsidRPr="00D13A20" w:rsidRDefault="00840FA4" w:rsidP="009C0045">
      <w:pPr>
        <w:numPr>
          <w:ilvl w:val="0"/>
          <w:numId w:val="9"/>
        </w:numPr>
        <w:spacing w:after="160" w:line="259" w:lineRule="auto"/>
      </w:pPr>
      <w:r w:rsidRPr="00D13A20">
        <w:t>Atakujący wysyła fałszywe odpowiedzi ARP do ofiary, informując, że adres IP routera (bramy) należy do jego (atakującego) adresu MAC.</w:t>
      </w:r>
    </w:p>
    <w:p w14:paraId="3F9065BD" w14:textId="77777777" w:rsidR="00840FA4" w:rsidRPr="00D13A20" w:rsidRDefault="00840FA4" w:rsidP="009C0045">
      <w:pPr>
        <w:numPr>
          <w:ilvl w:val="0"/>
          <w:numId w:val="9"/>
        </w:numPr>
        <w:spacing w:after="160" w:line="259" w:lineRule="auto"/>
      </w:pPr>
      <w:r w:rsidRPr="00D13A20">
        <w:t>Ofiara aktualizuje swoją tablicę ARP i zaczyna przesyłać dane do atakującego zamiast do faktycznej bramy. Atakujący może przechwycić dane, a następnie przesłać je dalej (atak typu Man-in-the-Middle).</w:t>
      </w:r>
    </w:p>
    <w:p w14:paraId="219BD7E2" w14:textId="1FE46544" w:rsidR="00840FA4" w:rsidRPr="00D13A20" w:rsidRDefault="00840FA4" w:rsidP="00840FA4">
      <w:r w:rsidRPr="00D13A20">
        <w:t xml:space="preserve">Ataki typu ARP </w:t>
      </w:r>
      <w:proofErr w:type="spellStart"/>
      <w:r w:rsidRPr="00D13A20">
        <w:t>spoofing</w:t>
      </w:r>
      <w:proofErr w:type="spellEnd"/>
      <w:r w:rsidRPr="00D13A20">
        <w:t xml:space="preserve"> są popularne ze względu na swoją skuteczność, </w:t>
      </w:r>
      <w:r w:rsidR="00A80F25">
        <w:t>jak</w:t>
      </w:r>
      <w:r w:rsidRPr="00D13A20">
        <w:t xml:space="preserve"> również z powodu prostoty implementacji. Wystarczy, że atakujący znajdzie się w tej samej sieci lokalnej co ofiara i będzie w stanie wysyłać pakiety ARP – nie są potrzebne żadne specjalne uprawnienia [11].</w:t>
      </w:r>
    </w:p>
    <w:p w14:paraId="72B5B2DE" w14:textId="77777777" w:rsidR="00840FA4" w:rsidRPr="00D13A20" w:rsidRDefault="00840FA4" w:rsidP="00840FA4">
      <w:r w:rsidRPr="00D13A20">
        <w:lastRenderedPageBreak/>
        <w:t xml:space="preserve">Z perspektywy bezpieczeństwa, ARP </w:t>
      </w:r>
      <w:proofErr w:type="spellStart"/>
      <w:r w:rsidRPr="00D13A20">
        <w:t>spoofing</w:t>
      </w:r>
      <w:proofErr w:type="spellEnd"/>
      <w:r w:rsidRPr="00D13A20">
        <w:t xml:space="preserve"> stanowi zagrożenie, ponieważ może prowadzić do:</w:t>
      </w:r>
    </w:p>
    <w:p w14:paraId="3F9BF093" w14:textId="77777777" w:rsidR="00840FA4" w:rsidRPr="00D13A20" w:rsidRDefault="00840FA4" w:rsidP="009C0045">
      <w:pPr>
        <w:numPr>
          <w:ilvl w:val="0"/>
          <w:numId w:val="10"/>
        </w:numPr>
        <w:spacing w:after="160" w:line="259" w:lineRule="auto"/>
      </w:pPr>
      <w:r w:rsidRPr="00D13A20">
        <w:t>kradzieży tożsamości użytkownika (np. przejęcie sesji logowania),</w:t>
      </w:r>
    </w:p>
    <w:p w14:paraId="5C69100B" w14:textId="77777777" w:rsidR="00840FA4" w:rsidRPr="00D13A20" w:rsidRDefault="00840FA4" w:rsidP="009C0045">
      <w:pPr>
        <w:numPr>
          <w:ilvl w:val="0"/>
          <w:numId w:val="10"/>
        </w:numPr>
        <w:spacing w:after="160" w:line="259" w:lineRule="auto"/>
      </w:pPr>
      <w:r w:rsidRPr="00D13A20">
        <w:t>instalacji złośliwego oprogramowania (poprzez modyfikację ruchu),</w:t>
      </w:r>
    </w:p>
    <w:p w14:paraId="45994B44" w14:textId="77777777" w:rsidR="00840FA4" w:rsidRPr="00D13A20" w:rsidRDefault="00840FA4" w:rsidP="009C0045">
      <w:pPr>
        <w:numPr>
          <w:ilvl w:val="0"/>
          <w:numId w:val="10"/>
        </w:numPr>
        <w:spacing w:after="160" w:line="259" w:lineRule="auto"/>
      </w:pPr>
      <w:r w:rsidRPr="00D13A20">
        <w:t xml:space="preserve">ataków typu </w:t>
      </w:r>
      <w:proofErr w:type="spellStart"/>
      <w:r w:rsidRPr="00D13A20">
        <w:t>DoS</w:t>
      </w:r>
      <w:proofErr w:type="spellEnd"/>
      <w:r w:rsidRPr="00D13A20">
        <w:t xml:space="preserve"> (gdy dane nie są przekazywane dalej po przejęciu).</w:t>
      </w:r>
    </w:p>
    <w:p w14:paraId="24E93E4E" w14:textId="77777777" w:rsidR="00840FA4" w:rsidRDefault="00840FA4" w:rsidP="00840FA4">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7B5561F8" w14:textId="50EEC4C0" w:rsidR="009C0045" w:rsidRPr="00BE7879" w:rsidRDefault="009C0045" w:rsidP="009C0045">
      <w:pPr>
        <w:pStyle w:val="Heading3"/>
      </w:pPr>
      <w:r>
        <w:t>Przebieg i wyniki</w:t>
      </w:r>
      <w:r w:rsidRPr="00FA03A3">
        <w:t xml:space="preserve"> ataku ARP </w:t>
      </w:r>
      <w:proofErr w:type="spellStart"/>
      <w:r w:rsidRPr="00FA03A3">
        <w:t>spoofing</w:t>
      </w:r>
      <w:proofErr w:type="spellEnd"/>
      <w:r>
        <w:t xml:space="preserve"> w środowisku testowym</w:t>
      </w:r>
    </w:p>
    <w:bookmarkEnd w:id="13"/>
    <w:p w14:paraId="06F88E37" w14:textId="77777777" w:rsidR="000147FA" w:rsidRDefault="000147FA" w:rsidP="000147FA">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08748D01" w14:textId="6F9D316B" w:rsidR="000147FA" w:rsidRDefault="009C0045" w:rsidP="000147FA">
      <w:r>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20" o:title=""/>
          </v:shape>
          <o:OLEObject Type="Embed" ProgID="Unknown" ShapeID="_x0000_i1025" DrawAspect="Content" ObjectID="_1819010320" r:id="rId21"/>
        </w:object>
      </w:r>
      <w:r w:rsidR="000147FA" w:rsidRPr="003E3ED6">
        <w:rPr>
          <w:b/>
          <w:bCs/>
        </w:rPr>
        <w:t>Rys. x.</w:t>
      </w:r>
      <w:r w:rsidR="000147FA" w:rsidRPr="003E3ED6">
        <w:t xml:space="preserve"> Widok aplikacji </w:t>
      </w:r>
      <w:proofErr w:type="spellStart"/>
      <w:r w:rsidR="000147FA" w:rsidRPr="003E3ED6">
        <w:t>Ettercap</w:t>
      </w:r>
      <w:proofErr w:type="spellEnd"/>
      <w:r w:rsidR="000147FA" w:rsidRPr="003E3ED6">
        <w:t xml:space="preserve"> podczas ataku ARP </w:t>
      </w:r>
      <w:proofErr w:type="spellStart"/>
      <w:r w:rsidR="000147FA" w:rsidRPr="003E3ED6">
        <w:t>spoofing</w:t>
      </w:r>
      <w:proofErr w:type="spellEnd"/>
      <w:r w:rsidR="000147FA" w:rsidRPr="003E3ED6">
        <w:t xml:space="preserve">. W polach </w:t>
      </w:r>
      <w:r w:rsidR="000147FA" w:rsidRPr="003E3ED6">
        <w:rPr>
          <w:i/>
          <w:iCs/>
        </w:rPr>
        <w:t>Target 1</w:t>
      </w:r>
      <w:r w:rsidR="000147FA" w:rsidRPr="003E3ED6">
        <w:t xml:space="preserve"> oraz </w:t>
      </w:r>
      <w:r w:rsidR="000147FA" w:rsidRPr="003E3ED6">
        <w:rPr>
          <w:i/>
          <w:iCs/>
        </w:rPr>
        <w:t>Target 2</w:t>
      </w:r>
      <w:r w:rsidR="000147FA" w:rsidRPr="003E3ED6">
        <w:t xml:space="preserve"> zdefiniowano adres IP ofiary oraz bramy, co umożliwia przeprowadzenie ataku </w:t>
      </w:r>
      <w:r w:rsidR="000147FA" w:rsidRPr="003E3ED6">
        <w:lastRenderedPageBreak/>
        <w:t>typu Man-in-the-Middle. W dolnej części okna widoczne są przechwycone dane logowania przesyłane w postaci niezaszyfrowanej (HTTP POST).</w:t>
      </w:r>
    </w:p>
    <w:p w14:paraId="7A521B9A" w14:textId="77777777" w:rsidR="000147FA" w:rsidRDefault="000147FA" w:rsidP="000147FA"/>
    <w:p w14:paraId="3AF9E4A6" w14:textId="77777777" w:rsidR="000147FA" w:rsidRDefault="000147FA" w:rsidP="000147FA">
      <w:pPr>
        <w:rPr>
          <w:b/>
          <w:bCs/>
        </w:rPr>
      </w:pPr>
    </w:p>
    <w:p w14:paraId="1FC577F8" w14:textId="0045C2C7" w:rsidR="000147FA" w:rsidRDefault="009C0045" w:rsidP="000147FA">
      <w:r>
        <w:object w:dxaOrig="22595" w:dyaOrig="2822" w14:anchorId="3AC3DCC0">
          <v:shape id="_x0000_i1026" type="#_x0000_t75" style="width:414.75pt;height:51.75pt" o:ole="">
            <v:imagedata r:id="rId22" o:title=""/>
          </v:shape>
          <o:OLEObject Type="Embed" ProgID="Unknown" ShapeID="_x0000_i1026" DrawAspect="Content" ObjectID="_1819010321" r:id="rId23"/>
        </w:object>
      </w:r>
      <w:r w:rsidR="000147FA" w:rsidRPr="003E3ED6">
        <w:rPr>
          <w:b/>
          <w:bCs/>
        </w:rPr>
        <w:t>Rys. x.</w:t>
      </w:r>
      <w:r w:rsidR="000147FA" w:rsidRPr="003E3ED6">
        <w:t xml:space="preserve"> Widok przechwyconego ruchu HTTP w narzędziu </w:t>
      </w:r>
      <w:proofErr w:type="spellStart"/>
      <w:r w:rsidR="000147FA" w:rsidRPr="003E3ED6">
        <w:t>Wireshark</w:t>
      </w:r>
      <w:proofErr w:type="spellEnd"/>
      <w:r w:rsidR="000147FA" w:rsidRPr="003E3ED6">
        <w:t xml:space="preserve">. </w:t>
      </w:r>
      <w:r w:rsidR="000147FA">
        <w:t>Widoczne jest</w:t>
      </w:r>
      <w:r w:rsidR="000147FA" w:rsidRPr="003E3ED6">
        <w:t xml:space="preserve"> żądanie POST do strony logowania /</w:t>
      </w:r>
      <w:proofErr w:type="spellStart"/>
      <w:r w:rsidR="000147FA" w:rsidRPr="003E3ED6">
        <w:t>userinfo.php</w:t>
      </w:r>
      <w:proofErr w:type="spellEnd"/>
      <w:r w:rsidR="000147FA" w:rsidRPr="003E3ED6">
        <w:t xml:space="preserve">, zawierające dane uwierzytelniające przesyłane w formacie </w:t>
      </w:r>
      <w:proofErr w:type="spellStart"/>
      <w:r w:rsidR="000147FA" w:rsidRPr="003E3ED6">
        <w:t>application</w:t>
      </w:r>
      <w:proofErr w:type="spellEnd"/>
      <w:r w:rsidR="000147FA" w:rsidRPr="003E3ED6">
        <w:t>/x-www-form-</w:t>
      </w:r>
      <w:proofErr w:type="spellStart"/>
      <w:r w:rsidR="000147FA" w:rsidRPr="003E3ED6">
        <w:t>urlencoded</w:t>
      </w:r>
      <w:proofErr w:type="spellEnd"/>
      <w:r w:rsidR="000147FA" w:rsidRPr="003E3ED6">
        <w:t>. Przechwycenie pakietu potwierdza skuteczność ataku MITM.</w:t>
      </w:r>
    </w:p>
    <w:p w14:paraId="75981964" w14:textId="77777777" w:rsidR="000147FA" w:rsidRPr="00D13A20" w:rsidRDefault="000147FA" w:rsidP="000147FA"/>
    <w:p w14:paraId="67130949" w14:textId="77777777" w:rsidR="000147FA" w:rsidRDefault="000147FA" w:rsidP="000147FA">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60582E61" w14:textId="77777777" w:rsidR="000147FA" w:rsidRPr="00D13A20" w:rsidRDefault="000147FA" w:rsidP="000147FA">
      <w:r w:rsidRPr="00D13A20">
        <w:t xml:space="preserve">W trakcie każdego testu użytkownik na maszynie ofiary otwierał stronę </w:t>
      </w:r>
      <w:hyperlink r:id="rId24"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31F8188E" w14:textId="77777777" w:rsidR="000147FA" w:rsidRPr="00D13A20" w:rsidRDefault="000147FA" w:rsidP="000147FA">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D13A20" w:rsidRDefault="000147FA" w:rsidP="000147FA">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52231C57" w14:textId="77777777" w:rsidR="000147FA" w:rsidRPr="00AA5B27" w:rsidRDefault="000147FA" w:rsidP="000147FA">
      <w:pPr>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28032793" w14:textId="77777777" w:rsidR="000147FA" w:rsidRPr="00D13A20" w:rsidRDefault="000147FA" w:rsidP="000147FA">
      <w:r w:rsidRPr="00D13A20">
        <w:lastRenderedPageBreak/>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1C11F072" w14:textId="77777777" w:rsidR="000147FA" w:rsidRPr="00D13A20" w:rsidRDefault="000147FA" w:rsidP="000147FA">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7742082C" w14:textId="77777777" w:rsidR="000147FA" w:rsidRDefault="000147FA" w:rsidP="000147FA">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8F189F" w14:paraId="1EFB35B7" w14:textId="77777777" w:rsidTr="00D45082">
        <w:tc>
          <w:tcPr>
            <w:tcW w:w="1230" w:type="dxa"/>
          </w:tcPr>
          <w:p w14:paraId="6557F69A" w14:textId="77777777" w:rsidR="008F189F" w:rsidRPr="008F189F" w:rsidRDefault="008F189F" w:rsidP="008F189F">
            <w:pPr>
              <w:spacing w:line="240" w:lineRule="auto"/>
              <w:ind w:firstLine="0"/>
              <w:jc w:val="left"/>
              <w:rPr>
                <w:sz w:val="22"/>
                <w:szCs w:val="22"/>
              </w:rPr>
            </w:pPr>
            <w:r w:rsidRPr="008F189F">
              <w:rPr>
                <w:sz w:val="22"/>
                <w:szCs w:val="22"/>
              </w:rPr>
              <w:t>System</w:t>
            </w:r>
          </w:p>
        </w:tc>
        <w:tc>
          <w:tcPr>
            <w:tcW w:w="1456" w:type="dxa"/>
          </w:tcPr>
          <w:p w14:paraId="7A9C51DA" w14:textId="77777777" w:rsidR="008F189F" w:rsidRPr="008F189F" w:rsidRDefault="008F189F" w:rsidP="008F189F">
            <w:pPr>
              <w:spacing w:line="240" w:lineRule="auto"/>
              <w:ind w:firstLine="0"/>
              <w:jc w:val="left"/>
              <w:rPr>
                <w:sz w:val="22"/>
                <w:szCs w:val="22"/>
              </w:rPr>
            </w:pPr>
            <w:proofErr w:type="spellStart"/>
            <w:r w:rsidRPr="008F189F">
              <w:rPr>
                <w:sz w:val="22"/>
                <w:szCs w:val="22"/>
              </w:rPr>
              <w:t>Środowisko</w:t>
            </w:r>
            <w:proofErr w:type="spellEnd"/>
          </w:p>
        </w:tc>
        <w:tc>
          <w:tcPr>
            <w:tcW w:w="1516" w:type="dxa"/>
          </w:tcPr>
          <w:p w14:paraId="59FD0537" w14:textId="77777777" w:rsidR="008F189F" w:rsidRPr="008F189F" w:rsidRDefault="008F189F" w:rsidP="008F189F">
            <w:pPr>
              <w:spacing w:line="240" w:lineRule="auto"/>
              <w:ind w:firstLine="0"/>
              <w:jc w:val="left"/>
              <w:rPr>
                <w:sz w:val="22"/>
                <w:szCs w:val="22"/>
              </w:rPr>
            </w:pPr>
            <w:proofErr w:type="spellStart"/>
            <w:r w:rsidRPr="008F189F">
              <w:rPr>
                <w:sz w:val="22"/>
                <w:szCs w:val="22"/>
              </w:rPr>
              <w:t>Zabezpieczenia</w:t>
            </w:r>
            <w:proofErr w:type="spellEnd"/>
          </w:p>
        </w:tc>
        <w:tc>
          <w:tcPr>
            <w:tcW w:w="1472" w:type="dxa"/>
          </w:tcPr>
          <w:p w14:paraId="5ABDF3E8" w14:textId="77777777" w:rsidR="008F189F" w:rsidRPr="008F189F" w:rsidRDefault="008F189F" w:rsidP="008F189F">
            <w:pPr>
              <w:spacing w:line="240" w:lineRule="auto"/>
              <w:ind w:firstLine="0"/>
              <w:jc w:val="left"/>
              <w:rPr>
                <w:sz w:val="22"/>
                <w:szCs w:val="22"/>
              </w:rPr>
            </w:pPr>
            <w:proofErr w:type="spellStart"/>
            <w:r w:rsidRPr="008F189F">
              <w:rPr>
                <w:sz w:val="22"/>
                <w:szCs w:val="22"/>
              </w:rPr>
              <w:t>Powodzenie</w:t>
            </w:r>
            <w:proofErr w:type="spellEnd"/>
          </w:p>
        </w:tc>
        <w:tc>
          <w:tcPr>
            <w:tcW w:w="1492" w:type="dxa"/>
          </w:tcPr>
          <w:p w14:paraId="4442FED2" w14:textId="77777777" w:rsidR="008F189F" w:rsidRPr="008F189F" w:rsidRDefault="008F189F" w:rsidP="008F189F">
            <w:pPr>
              <w:spacing w:line="240" w:lineRule="auto"/>
              <w:ind w:firstLine="0"/>
              <w:jc w:val="left"/>
              <w:rPr>
                <w:sz w:val="22"/>
                <w:szCs w:val="22"/>
              </w:rPr>
            </w:pPr>
            <w:proofErr w:type="spellStart"/>
            <w:r w:rsidRPr="008F189F">
              <w:rPr>
                <w:sz w:val="22"/>
                <w:szCs w:val="22"/>
              </w:rPr>
              <w:t>Przechwycenie</w:t>
            </w:r>
            <w:proofErr w:type="spellEnd"/>
            <w:r w:rsidRPr="008F189F">
              <w:rPr>
                <w:sz w:val="22"/>
                <w:szCs w:val="22"/>
              </w:rPr>
              <w:t xml:space="preserve"> </w:t>
            </w:r>
            <w:proofErr w:type="spellStart"/>
            <w:r w:rsidRPr="008F189F">
              <w:rPr>
                <w:sz w:val="22"/>
                <w:szCs w:val="22"/>
              </w:rPr>
              <w:t>samego</w:t>
            </w:r>
            <w:proofErr w:type="spellEnd"/>
            <w:r w:rsidRPr="008F189F">
              <w:rPr>
                <w:sz w:val="22"/>
                <w:szCs w:val="22"/>
              </w:rPr>
              <w:t xml:space="preserve"> </w:t>
            </w:r>
            <w:proofErr w:type="spellStart"/>
            <w:r w:rsidRPr="008F189F">
              <w:rPr>
                <w:sz w:val="22"/>
                <w:szCs w:val="22"/>
              </w:rPr>
              <w:t>ruchu</w:t>
            </w:r>
            <w:proofErr w:type="spellEnd"/>
          </w:p>
        </w:tc>
        <w:tc>
          <w:tcPr>
            <w:tcW w:w="1329" w:type="dxa"/>
          </w:tcPr>
          <w:p w14:paraId="59369B93" w14:textId="77777777" w:rsidR="008F189F" w:rsidRPr="008F189F" w:rsidRDefault="008F189F" w:rsidP="008F189F">
            <w:pPr>
              <w:spacing w:line="240" w:lineRule="auto"/>
              <w:ind w:firstLine="0"/>
              <w:jc w:val="left"/>
              <w:rPr>
                <w:sz w:val="22"/>
                <w:szCs w:val="22"/>
              </w:rPr>
            </w:pPr>
            <w:r w:rsidRPr="008F189F">
              <w:rPr>
                <w:sz w:val="22"/>
                <w:szCs w:val="22"/>
              </w:rPr>
              <w:t xml:space="preserve">Brak </w:t>
            </w:r>
            <w:proofErr w:type="spellStart"/>
            <w:r w:rsidRPr="008F189F">
              <w:rPr>
                <w:sz w:val="22"/>
                <w:szCs w:val="22"/>
              </w:rPr>
              <w:t>wyników</w:t>
            </w:r>
            <w:proofErr w:type="spellEnd"/>
          </w:p>
        </w:tc>
      </w:tr>
      <w:tr w:rsidR="008F189F" w:rsidRPr="008F189F" w14:paraId="5CE693E0" w14:textId="77777777" w:rsidTr="00D45082">
        <w:tc>
          <w:tcPr>
            <w:tcW w:w="1230" w:type="dxa"/>
          </w:tcPr>
          <w:p w14:paraId="264862C2"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2016592"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4AA27B9D" w14:textId="77777777" w:rsidR="008F189F" w:rsidRPr="008F189F" w:rsidRDefault="008F189F" w:rsidP="008F189F">
            <w:pPr>
              <w:spacing w:line="240" w:lineRule="auto"/>
              <w:ind w:firstLine="0"/>
              <w:rPr>
                <w:sz w:val="22"/>
                <w:szCs w:val="22"/>
              </w:rPr>
            </w:pPr>
            <w:proofErr w:type="spellStart"/>
            <w:r w:rsidRPr="008F189F">
              <w:rPr>
                <w:sz w:val="22"/>
                <w:szCs w:val="22"/>
              </w:rPr>
              <w:t>włączone</w:t>
            </w:r>
            <w:proofErr w:type="spellEnd"/>
          </w:p>
        </w:tc>
        <w:tc>
          <w:tcPr>
            <w:tcW w:w="1472" w:type="dxa"/>
          </w:tcPr>
          <w:p w14:paraId="566D0D40"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30A23A93"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5AADE993"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066B4280" w14:textId="77777777" w:rsidTr="00D45082">
        <w:tc>
          <w:tcPr>
            <w:tcW w:w="1230" w:type="dxa"/>
          </w:tcPr>
          <w:p w14:paraId="14C3F2A9"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3C4101A8"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24E94FB7"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25A3F679" w14:textId="77777777" w:rsidR="008F189F" w:rsidRPr="008F189F" w:rsidRDefault="008F189F" w:rsidP="008F189F">
            <w:pPr>
              <w:spacing w:line="240" w:lineRule="auto"/>
              <w:ind w:firstLine="0"/>
              <w:jc w:val="left"/>
              <w:rPr>
                <w:sz w:val="22"/>
                <w:szCs w:val="22"/>
              </w:rPr>
            </w:pPr>
            <w:r w:rsidRPr="008F189F">
              <w:rPr>
                <w:sz w:val="22"/>
                <w:szCs w:val="22"/>
              </w:rPr>
              <w:t xml:space="preserve">9 </w:t>
            </w:r>
          </w:p>
        </w:tc>
        <w:tc>
          <w:tcPr>
            <w:tcW w:w="1492" w:type="dxa"/>
          </w:tcPr>
          <w:p w14:paraId="1E335561"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325F206A"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479E2D3C" w14:textId="77777777" w:rsidTr="00D45082">
        <w:tc>
          <w:tcPr>
            <w:tcW w:w="1230" w:type="dxa"/>
          </w:tcPr>
          <w:p w14:paraId="5BE2E09F"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29D00F7A"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2DEE7B63"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3100440E" w14:textId="77777777" w:rsidR="008F189F" w:rsidRPr="008F189F" w:rsidRDefault="008F189F" w:rsidP="008F189F">
            <w:pPr>
              <w:spacing w:line="240" w:lineRule="auto"/>
              <w:ind w:firstLine="0"/>
              <w:jc w:val="left"/>
              <w:rPr>
                <w:sz w:val="22"/>
                <w:szCs w:val="22"/>
              </w:rPr>
            </w:pPr>
            <w:r w:rsidRPr="008F189F">
              <w:rPr>
                <w:sz w:val="22"/>
                <w:szCs w:val="22"/>
              </w:rPr>
              <w:t>11</w:t>
            </w:r>
          </w:p>
        </w:tc>
        <w:tc>
          <w:tcPr>
            <w:tcW w:w="1492" w:type="dxa"/>
          </w:tcPr>
          <w:p w14:paraId="723FA4AD" w14:textId="77777777" w:rsidR="008F189F" w:rsidRPr="008F189F" w:rsidRDefault="008F189F" w:rsidP="008F189F">
            <w:pPr>
              <w:spacing w:line="240" w:lineRule="auto"/>
              <w:ind w:firstLine="0"/>
              <w:jc w:val="left"/>
              <w:rPr>
                <w:sz w:val="22"/>
                <w:szCs w:val="22"/>
              </w:rPr>
            </w:pPr>
            <w:r w:rsidRPr="008F189F">
              <w:rPr>
                <w:sz w:val="22"/>
                <w:szCs w:val="22"/>
              </w:rPr>
              <w:t>4</w:t>
            </w:r>
          </w:p>
        </w:tc>
        <w:tc>
          <w:tcPr>
            <w:tcW w:w="1329" w:type="dxa"/>
          </w:tcPr>
          <w:p w14:paraId="0E9D67A7"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7C9836" w14:textId="77777777" w:rsidTr="00D45082">
        <w:tc>
          <w:tcPr>
            <w:tcW w:w="1230" w:type="dxa"/>
          </w:tcPr>
          <w:p w14:paraId="1A3A4026" w14:textId="77777777" w:rsidR="008F189F" w:rsidRPr="008F189F" w:rsidRDefault="008F189F" w:rsidP="008F189F">
            <w:pPr>
              <w:spacing w:line="240" w:lineRule="auto"/>
              <w:ind w:firstLine="0"/>
              <w:jc w:val="left"/>
              <w:rPr>
                <w:sz w:val="22"/>
                <w:szCs w:val="22"/>
              </w:rPr>
            </w:pPr>
            <w:r w:rsidRPr="008F189F">
              <w:rPr>
                <w:sz w:val="22"/>
                <w:szCs w:val="22"/>
              </w:rPr>
              <w:t>Windows 10</w:t>
            </w:r>
          </w:p>
        </w:tc>
        <w:tc>
          <w:tcPr>
            <w:tcW w:w="1456" w:type="dxa"/>
          </w:tcPr>
          <w:p w14:paraId="47BBB41E"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06F9B33A"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345D60C2" w14:textId="77777777" w:rsidR="008F189F" w:rsidRPr="008F189F" w:rsidRDefault="008F189F" w:rsidP="008F189F">
            <w:pPr>
              <w:spacing w:line="240" w:lineRule="auto"/>
              <w:ind w:firstLine="0"/>
              <w:jc w:val="left"/>
              <w:rPr>
                <w:sz w:val="22"/>
                <w:szCs w:val="22"/>
              </w:rPr>
            </w:pPr>
            <w:r w:rsidRPr="008F189F">
              <w:rPr>
                <w:sz w:val="22"/>
                <w:szCs w:val="22"/>
              </w:rPr>
              <w:t>12</w:t>
            </w:r>
          </w:p>
        </w:tc>
        <w:tc>
          <w:tcPr>
            <w:tcW w:w="1492" w:type="dxa"/>
          </w:tcPr>
          <w:p w14:paraId="7D55BE27" w14:textId="77777777" w:rsidR="008F189F" w:rsidRPr="008F189F" w:rsidRDefault="008F189F" w:rsidP="008F189F">
            <w:pPr>
              <w:spacing w:line="240" w:lineRule="auto"/>
              <w:ind w:firstLine="0"/>
              <w:jc w:val="left"/>
              <w:rPr>
                <w:sz w:val="22"/>
                <w:szCs w:val="22"/>
              </w:rPr>
            </w:pPr>
            <w:r w:rsidRPr="008F189F">
              <w:rPr>
                <w:sz w:val="22"/>
                <w:szCs w:val="22"/>
              </w:rPr>
              <w:t>3</w:t>
            </w:r>
          </w:p>
        </w:tc>
        <w:tc>
          <w:tcPr>
            <w:tcW w:w="1329" w:type="dxa"/>
          </w:tcPr>
          <w:p w14:paraId="5D6CC98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3157E74C" w14:textId="77777777" w:rsidTr="00D45082">
        <w:tc>
          <w:tcPr>
            <w:tcW w:w="1230" w:type="dxa"/>
          </w:tcPr>
          <w:p w14:paraId="13E82ABC"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4CBC1CFA"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67B082E0"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7999C654"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1B5A877E"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329" w:type="dxa"/>
          </w:tcPr>
          <w:p w14:paraId="7B0CB3BA" w14:textId="77777777" w:rsidR="008F189F" w:rsidRPr="008F189F" w:rsidRDefault="008F189F" w:rsidP="008F189F">
            <w:pPr>
              <w:spacing w:line="240" w:lineRule="auto"/>
              <w:ind w:firstLine="0"/>
              <w:jc w:val="left"/>
              <w:rPr>
                <w:sz w:val="22"/>
                <w:szCs w:val="22"/>
              </w:rPr>
            </w:pPr>
            <w:r w:rsidRPr="008F189F">
              <w:rPr>
                <w:sz w:val="22"/>
                <w:szCs w:val="22"/>
              </w:rPr>
              <w:t>0</w:t>
            </w:r>
          </w:p>
        </w:tc>
      </w:tr>
      <w:tr w:rsidR="008F189F" w:rsidRPr="008F189F" w14:paraId="22F4706C" w14:textId="77777777" w:rsidTr="00D45082">
        <w:tc>
          <w:tcPr>
            <w:tcW w:w="1230" w:type="dxa"/>
          </w:tcPr>
          <w:p w14:paraId="14512AD9"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08E59150" w14:textId="77777777" w:rsidR="008F189F" w:rsidRPr="008F189F" w:rsidRDefault="008F189F" w:rsidP="008F189F">
            <w:pPr>
              <w:spacing w:line="240" w:lineRule="auto"/>
              <w:ind w:firstLine="0"/>
              <w:jc w:val="left"/>
              <w:rPr>
                <w:sz w:val="22"/>
                <w:szCs w:val="22"/>
              </w:rPr>
            </w:pPr>
            <w:proofErr w:type="spellStart"/>
            <w:r w:rsidRPr="008F189F">
              <w:rPr>
                <w:sz w:val="22"/>
                <w:szCs w:val="22"/>
              </w:rPr>
              <w:t>fizyczny</w:t>
            </w:r>
            <w:proofErr w:type="spellEnd"/>
            <w:r w:rsidRPr="008F189F">
              <w:rPr>
                <w:sz w:val="22"/>
                <w:szCs w:val="22"/>
              </w:rPr>
              <w:t xml:space="preserve"> </w:t>
            </w:r>
            <w:proofErr w:type="spellStart"/>
            <w:r w:rsidRPr="008F189F">
              <w:rPr>
                <w:sz w:val="22"/>
                <w:szCs w:val="22"/>
              </w:rPr>
              <w:t>komputer</w:t>
            </w:r>
            <w:proofErr w:type="spellEnd"/>
          </w:p>
        </w:tc>
        <w:tc>
          <w:tcPr>
            <w:tcW w:w="1516" w:type="dxa"/>
          </w:tcPr>
          <w:p w14:paraId="6A0472AA"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47AFE456"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41D78565" w14:textId="77777777" w:rsidR="008F189F" w:rsidRPr="008F189F" w:rsidRDefault="008F189F" w:rsidP="008F189F">
            <w:pPr>
              <w:spacing w:line="240" w:lineRule="auto"/>
              <w:ind w:firstLine="0"/>
              <w:jc w:val="left"/>
              <w:rPr>
                <w:sz w:val="22"/>
                <w:szCs w:val="22"/>
              </w:rPr>
            </w:pPr>
            <w:r w:rsidRPr="008F189F">
              <w:rPr>
                <w:sz w:val="22"/>
                <w:szCs w:val="22"/>
              </w:rPr>
              <w:t>7</w:t>
            </w:r>
          </w:p>
        </w:tc>
        <w:tc>
          <w:tcPr>
            <w:tcW w:w="1329" w:type="dxa"/>
          </w:tcPr>
          <w:p w14:paraId="0425387B" w14:textId="77777777" w:rsidR="008F189F" w:rsidRPr="008F189F" w:rsidRDefault="008F189F" w:rsidP="008F189F">
            <w:pPr>
              <w:spacing w:line="240" w:lineRule="auto"/>
              <w:ind w:firstLine="0"/>
              <w:jc w:val="left"/>
              <w:rPr>
                <w:sz w:val="22"/>
                <w:szCs w:val="22"/>
              </w:rPr>
            </w:pPr>
            <w:r w:rsidRPr="008F189F">
              <w:rPr>
                <w:sz w:val="22"/>
                <w:szCs w:val="22"/>
              </w:rPr>
              <w:t>2</w:t>
            </w:r>
          </w:p>
        </w:tc>
      </w:tr>
      <w:tr w:rsidR="008F189F" w:rsidRPr="008F189F" w14:paraId="1F8173A9" w14:textId="77777777" w:rsidTr="00D45082">
        <w:tc>
          <w:tcPr>
            <w:tcW w:w="1230" w:type="dxa"/>
          </w:tcPr>
          <w:p w14:paraId="1689996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7CDF648"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736DEC0A" w14:textId="77777777" w:rsidR="008F189F" w:rsidRPr="008F189F" w:rsidRDefault="008F189F" w:rsidP="008F189F">
            <w:pPr>
              <w:spacing w:line="240" w:lineRule="auto"/>
              <w:ind w:firstLine="0"/>
              <w:jc w:val="left"/>
              <w:rPr>
                <w:sz w:val="22"/>
                <w:szCs w:val="22"/>
              </w:rPr>
            </w:pPr>
            <w:proofErr w:type="spellStart"/>
            <w:r w:rsidRPr="008F189F">
              <w:rPr>
                <w:sz w:val="22"/>
                <w:szCs w:val="22"/>
              </w:rPr>
              <w:t>włączone</w:t>
            </w:r>
            <w:proofErr w:type="spellEnd"/>
          </w:p>
        </w:tc>
        <w:tc>
          <w:tcPr>
            <w:tcW w:w="1472" w:type="dxa"/>
          </w:tcPr>
          <w:p w14:paraId="5B052B33" w14:textId="77777777" w:rsidR="008F189F" w:rsidRPr="008F189F" w:rsidRDefault="008F189F" w:rsidP="008F189F">
            <w:pPr>
              <w:spacing w:line="240" w:lineRule="auto"/>
              <w:ind w:firstLine="0"/>
              <w:jc w:val="left"/>
              <w:rPr>
                <w:sz w:val="22"/>
                <w:szCs w:val="22"/>
              </w:rPr>
            </w:pPr>
            <w:r w:rsidRPr="008F189F">
              <w:rPr>
                <w:sz w:val="22"/>
                <w:szCs w:val="22"/>
              </w:rPr>
              <w:t>6</w:t>
            </w:r>
          </w:p>
        </w:tc>
        <w:tc>
          <w:tcPr>
            <w:tcW w:w="1492" w:type="dxa"/>
          </w:tcPr>
          <w:p w14:paraId="70572F32" w14:textId="77777777" w:rsidR="008F189F" w:rsidRPr="008F189F" w:rsidRDefault="008F189F" w:rsidP="008F189F">
            <w:pPr>
              <w:spacing w:line="240" w:lineRule="auto"/>
              <w:ind w:firstLine="0"/>
              <w:jc w:val="left"/>
              <w:rPr>
                <w:sz w:val="22"/>
                <w:szCs w:val="22"/>
              </w:rPr>
            </w:pPr>
            <w:r w:rsidRPr="008F189F">
              <w:rPr>
                <w:sz w:val="22"/>
                <w:szCs w:val="22"/>
              </w:rPr>
              <w:t>8</w:t>
            </w:r>
          </w:p>
        </w:tc>
        <w:tc>
          <w:tcPr>
            <w:tcW w:w="1329" w:type="dxa"/>
          </w:tcPr>
          <w:p w14:paraId="5BBA920A" w14:textId="77777777" w:rsidR="008F189F" w:rsidRPr="008F189F" w:rsidRDefault="008F189F" w:rsidP="008F189F">
            <w:pPr>
              <w:spacing w:line="240" w:lineRule="auto"/>
              <w:ind w:firstLine="0"/>
              <w:jc w:val="left"/>
              <w:rPr>
                <w:sz w:val="22"/>
                <w:szCs w:val="22"/>
              </w:rPr>
            </w:pPr>
            <w:r w:rsidRPr="008F189F">
              <w:rPr>
                <w:sz w:val="22"/>
                <w:szCs w:val="22"/>
              </w:rPr>
              <w:t>1</w:t>
            </w:r>
          </w:p>
        </w:tc>
      </w:tr>
      <w:tr w:rsidR="008F189F" w:rsidRPr="008F189F" w14:paraId="3E4015B1" w14:textId="77777777" w:rsidTr="00D45082">
        <w:tc>
          <w:tcPr>
            <w:tcW w:w="1230" w:type="dxa"/>
          </w:tcPr>
          <w:p w14:paraId="443ECEB2" w14:textId="77777777" w:rsidR="008F189F" w:rsidRPr="008F189F" w:rsidRDefault="008F189F" w:rsidP="008F189F">
            <w:pPr>
              <w:spacing w:line="240" w:lineRule="auto"/>
              <w:ind w:firstLine="0"/>
              <w:jc w:val="left"/>
              <w:rPr>
                <w:sz w:val="22"/>
                <w:szCs w:val="22"/>
              </w:rPr>
            </w:pPr>
            <w:r w:rsidRPr="008F189F">
              <w:rPr>
                <w:sz w:val="22"/>
                <w:szCs w:val="22"/>
              </w:rPr>
              <w:t>Ubuntu 22.04</w:t>
            </w:r>
          </w:p>
        </w:tc>
        <w:tc>
          <w:tcPr>
            <w:tcW w:w="1456" w:type="dxa"/>
          </w:tcPr>
          <w:p w14:paraId="388C5443" w14:textId="77777777" w:rsidR="008F189F" w:rsidRPr="008F189F" w:rsidRDefault="008F189F" w:rsidP="008F189F">
            <w:pPr>
              <w:spacing w:line="240" w:lineRule="auto"/>
              <w:ind w:firstLine="0"/>
              <w:jc w:val="left"/>
              <w:rPr>
                <w:sz w:val="22"/>
                <w:szCs w:val="22"/>
              </w:rPr>
            </w:pPr>
            <w:proofErr w:type="spellStart"/>
            <w:r w:rsidRPr="008F189F">
              <w:rPr>
                <w:sz w:val="22"/>
                <w:szCs w:val="22"/>
              </w:rPr>
              <w:t>maszyna</w:t>
            </w:r>
            <w:proofErr w:type="spellEnd"/>
            <w:r w:rsidRPr="008F189F">
              <w:rPr>
                <w:sz w:val="22"/>
                <w:szCs w:val="22"/>
              </w:rPr>
              <w:t xml:space="preserve"> </w:t>
            </w:r>
            <w:proofErr w:type="spellStart"/>
            <w:r w:rsidRPr="008F189F">
              <w:rPr>
                <w:sz w:val="22"/>
                <w:szCs w:val="22"/>
              </w:rPr>
              <w:t>wirtualna</w:t>
            </w:r>
            <w:proofErr w:type="spellEnd"/>
          </w:p>
        </w:tc>
        <w:tc>
          <w:tcPr>
            <w:tcW w:w="1516" w:type="dxa"/>
          </w:tcPr>
          <w:p w14:paraId="7A8960C2" w14:textId="77777777" w:rsidR="008F189F" w:rsidRPr="008F189F" w:rsidRDefault="008F189F" w:rsidP="008F189F">
            <w:pPr>
              <w:spacing w:line="240" w:lineRule="auto"/>
              <w:ind w:firstLine="0"/>
              <w:jc w:val="left"/>
              <w:rPr>
                <w:sz w:val="22"/>
                <w:szCs w:val="22"/>
              </w:rPr>
            </w:pPr>
            <w:proofErr w:type="spellStart"/>
            <w:r w:rsidRPr="008F189F">
              <w:rPr>
                <w:sz w:val="22"/>
                <w:szCs w:val="22"/>
              </w:rPr>
              <w:t>wyłączone</w:t>
            </w:r>
            <w:proofErr w:type="spellEnd"/>
          </w:p>
        </w:tc>
        <w:tc>
          <w:tcPr>
            <w:tcW w:w="1472" w:type="dxa"/>
          </w:tcPr>
          <w:p w14:paraId="0351EB31" w14:textId="77777777" w:rsidR="008F189F" w:rsidRPr="008F189F" w:rsidRDefault="008F189F" w:rsidP="008F189F">
            <w:pPr>
              <w:spacing w:line="240" w:lineRule="auto"/>
              <w:ind w:firstLine="0"/>
              <w:jc w:val="left"/>
              <w:rPr>
                <w:sz w:val="22"/>
                <w:szCs w:val="22"/>
              </w:rPr>
            </w:pPr>
            <w:r w:rsidRPr="008F189F">
              <w:rPr>
                <w:sz w:val="22"/>
                <w:szCs w:val="22"/>
              </w:rPr>
              <w:t>9</w:t>
            </w:r>
          </w:p>
        </w:tc>
        <w:tc>
          <w:tcPr>
            <w:tcW w:w="1492" w:type="dxa"/>
          </w:tcPr>
          <w:p w14:paraId="78B85BE3" w14:textId="77777777" w:rsidR="008F189F" w:rsidRPr="008F189F" w:rsidRDefault="008F189F" w:rsidP="008F189F">
            <w:pPr>
              <w:spacing w:line="240" w:lineRule="auto"/>
              <w:ind w:firstLine="0"/>
              <w:jc w:val="left"/>
              <w:rPr>
                <w:sz w:val="22"/>
                <w:szCs w:val="22"/>
              </w:rPr>
            </w:pPr>
            <w:r w:rsidRPr="008F189F">
              <w:rPr>
                <w:sz w:val="22"/>
                <w:szCs w:val="22"/>
              </w:rPr>
              <w:t>5</w:t>
            </w:r>
          </w:p>
        </w:tc>
        <w:tc>
          <w:tcPr>
            <w:tcW w:w="1329" w:type="dxa"/>
          </w:tcPr>
          <w:p w14:paraId="53AA104C" w14:textId="77777777" w:rsidR="008F189F" w:rsidRPr="008F189F" w:rsidRDefault="008F189F" w:rsidP="008F189F">
            <w:pPr>
              <w:spacing w:line="240" w:lineRule="auto"/>
              <w:ind w:firstLine="0"/>
              <w:jc w:val="left"/>
              <w:rPr>
                <w:sz w:val="22"/>
                <w:szCs w:val="22"/>
              </w:rPr>
            </w:pPr>
            <w:r w:rsidRPr="008F189F">
              <w:rPr>
                <w:sz w:val="22"/>
                <w:szCs w:val="22"/>
              </w:rPr>
              <w:t>1</w:t>
            </w:r>
          </w:p>
        </w:tc>
      </w:tr>
    </w:tbl>
    <w:p w14:paraId="450FB207" w14:textId="77777777" w:rsidR="00D45082" w:rsidRPr="00D13A20" w:rsidRDefault="00D45082" w:rsidP="00D45082">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62D91CF" w14:textId="77777777" w:rsidR="00D45082" w:rsidRDefault="00D45082" w:rsidP="00D45082">
      <w:r w:rsidRPr="00D13A20">
        <w:t xml:space="preserve">Łącznie przeprowadzonych zostało </w:t>
      </w:r>
      <w:r>
        <w:t xml:space="preserve">120 prób ataku ARP </w:t>
      </w:r>
      <w:proofErr w:type="spellStart"/>
      <w:r>
        <w:t>spoofing</w:t>
      </w:r>
      <w:proofErr w:type="spellEnd"/>
      <w:r>
        <w:t xml:space="preserve">, z czego 73, zakończyło się powodzeniem, co daje ok. 61% skutecznych ataków. Dane pokazują, że zabezpieczenia typu firewall oraz </w:t>
      </w:r>
      <w:proofErr w:type="spellStart"/>
      <w:r>
        <w:t>ufw</w:t>
      </w:r>
      <w:proofErr w:type="spellEnd"/>
      <w:r>
        <w:t xml:space="preserve"> nie mają wpływu na ochronę przed atakami typu ARP </w:t>
      </w:r>
      <w:proofErr w:type="spellStart"/>
      <w:r>
        <w:t>spoofing</w:t>
      </w:r>
      <w:proofErr w:type="spellEnd"/>
      <w:r>
        <w:t xml:space="preserve">, ponieważ w niektórych przypadkach udział skutecznych ataków przy </w:t>
      </w:r>
      <w:r>
        <w:lastRenderedPageBreak/>
        <w:t xml:space="preserve">włączonych zabezpieczeniach był większy niż wyłączonych </w:t>
      </w:r>
      <w:proofErr w:type="spellStart"/>
      <w:r>
        <w:t>ufw</w:t>
      </w:r>
      <w:proofErr w:type="spellEnd"/>
      <w:r>
        <w:t xml:space="preserve"> oraz firewall. </w:t>
      </w:r>
      <w:r w:rsidRPr="00AA5B27">
        <w:t>Z uwagi na brak spójnych korelacji, szczegółowy podział skuteczności względem statusu zapory sieciowej nie został objęty osobną analizą porównawczą</w:t>
      </w:r>
      <w:r>
        <w:t>.</w:t>
      </w:r>
    </w:p>
    <w:p w14:paraId="1D3F6ED2" w14:textId="77777777" w:rsidR="00D45082" w:rsidRPr="00BE7879" w:rsidRDefault="00D45082" w:rsidP="00D45082">
      <w:r w:rsidRPr="00363533">
        <w:t>Wykres</w:t>
      </w:r>
      <w:r>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C7570B" w14:textId="77777777" w:rsidR="00521359" w:rsidRPr="00BE7879" w:rsidRDefault="00521359" w:rsidP="00521359"/>
    <w:p w14:paraId="356333A3" w14:textId="77777777" w:rsidR="00521359" w:rsidRDefault="00521359" w:rsidP="00521359">
      <w:pPr>
        <w:jc w:val="center"/>
      </w:pPr>
      <w:r>
        <w:rPr>
          <w:noProof/>
        </w:rPr>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C0CAC2" w14:textId="77777777" w:rsidR="00521359" w:rsidRDefault="00521359" w:rsidP="00521359">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342F4673" w14:textId="77777777" w:rsidR="00521359" w:rsidRDefault="00521359" w:rsidP="00521359">
      <w:r>
        <w:t>Poniższe z</w:t>
      </w:r>
      <w:r w:rsidRPr="00363533">
        <w:t>estawienie pokazuje uśrednioną skuteczność przechwycenia danych logowania dla wszystkich testów przeprowadzonych na systemach uruchomionych bezpośrednio na sprzęcie oraz w środowisku wirtualnym.</w:t>
      </w:r>
    </w:p>
    <w:p w14:paraId="14AE78AE" w14:textId="77777777" w:rsidR="00521359" w:rsidRDefault="00521359" w:rsidP="00521359">
      <w:pPr>
        <w:jc w:val="center"/>
      </w:pPr>
      <w:r>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45868F5" w14:textId="77777777" w:rsidR="00521359" w:rsidRDefault="00521359" w:rsidP="00521359">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4EBF25E4" w14:textId="77777777" w:rsidR="00521359" w:rsidRDefault="00521359" w:rsidP="00521359">
      <w:r>
        <w:t xml:space="preserve"> </w:t>
      </w:r>
    </w:p>
    <w:p w14:paraId="161D8016" w14:textId="77777777" w:rsidR="00521359" w:rsidRDefault="00521359" w:rsidP="00521359">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t>. Większe bezpieczeństwo systemu Linux może wynikać np. z:</w:t>
      </w:r>
    </w:p>
    <w:p w14:paraId="04C780D2" w14:textId="77777777" w:rsidR="00521359" w:rsidRDefault="00521359" w:rsidP="009C0045">
      <w:pPr>
        <w:pStyle w:val="ListParagraph"/>
        <w:numPr>
          <w:ilvl w:val="0"/>
          <w:numId w:val="11"/>
        </w:numPr>
        <w:spacing w:after="160" w:line="259" w:lineRule="auto"/>
      </w:pPr>
      <w:r w:rsidRPr="00F437C6">
        <w:t>Różnic w sposobie aktualizacji i przechowywania wpisów ARP (np. reakcja na różne typy pakietów ARP)</w:t>
      </w:r>
      <w:r>
        <w:t xml:space="preserve"> [12]</w:t>
      </w:r>
      <w:r w:rsidRPr="00F437C6">
        <w:t>,</w:t>
      </w:r>
    </w:p>
    <w:p w14:paraId="74A5ADEF" w14:textId="77777777" w:rsidR="00521359" w:rsidRDefault="00521359" w:rsidP="009C0045">
      <w:pPr>
        <w:pStyle w:val="ListParagraph"/>
        <w:numPr>
          <w:ilvl w:val="0"/>
          <w:numId w:val="11"/>
        </w:numPr>
        <w:spacing w:after="160" w:line="259" w:lineRule="auto"/>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30EAC21" w14:textId="77777777" w:rsidR="00521359" w:rsidRDefault="00521359" w:rsidP="009C0045">
      <w:pPr>
        <w:pStyle w:val="ListParagraph"/>
        <w:numPr>
          <w:ilvl w:val="0"/>
          <w:numId w:val="11"/>
        </w:numPr>
        <w:spacing w:after="160" w:line="259" w:lineRule="auto"/>
      </w:pPr>
      <w:r>
        <w:t xml:space="preserve">Różnic w protokołach (np. POST, kodowanie URL). </w:t>
      </w:r>
    </w:p>
    <w:p w14:paraId="34EE1CAB" w14:textId="77777777" w:rsidR="00521359" w:rsidRDefault="00521359" w:rsidP="00521359">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62708D">
        <w:rPr>
          <w:i/>
          <w:iCs/>
        </w:rPr>
        <w:t>bridged</w:t>
      </w:r>
      <w:proofErr w:type="spellEnd"/>
      <w:r w:rsidRPr="00180FE0">
        <w:t xml:space="preserve"> w VMware.</w:t>
      </w:r>
    </w:p>
    <w:p w14:paraId="2DCEAC2E" w14:textId="77777777" w:rsidR="00521359" w:rsidRDefault="00521359" w:rsidP="00521359">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6CB0354D" w14:textId="77777777" w:rsidR="00521359" w:rsidRDefault="00521359" w:rsidP="00521359">
      <w:pPr>
        <w:tabs>
          <w:tab w:val="left" w:pos="6195"/>
        </w:tabs>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3EF9CDF3" w14:textId="77777777" w:rsidR="00521359" w:rsidRDefault="00521359" w:rsidP="009C0045">
      <w:pPr>
        <w:pStyle w:val="ListParagraph"/>
        <w:numPr>
          <w:ilvl w:val="0"/>
          <w:numId w:val="12"/>
        </w:numPr>
        <w:tabs>
          <w:tab w:val="left" w:pos="6195"/>
        </w:tabs>
        <w:spacing w:after="160" w:line="259" w:lineRule="auto"/>
      </w:pPr>
      <w:r>
        <w:t xml:space="preserve">dynamiczne monitorowanie tablicy ARP (np. </w:t>
      </w:r>
      <w:proofErr w:type="spellStart"/>
      <w:r>
        <w:t>Arpwatch</w:t>
      </w:r>
      <w:proofErr w:type="spellEnd"/>
      <w:r>
        <w:t>) [13],</w:t>
      </w:r>
      <w:r>
        <w:tab/>
      </w:r>
    </w:p>
    <w:p w14:paraId="105EAA3D" w14:textId="77777777" w:rsidR="00521359" w:rsidRDefault="00521359" w:rsidP="009C0045">
      <w:pPr>
        <w:pStyle w:val="ListParagraph"/>
        <w:numPr>
          <w:ilvl w:val="0"/>
          <w:numId w:val="12"/>
        </w:numPr>
        <w:tabs>
          <w:tab w:val="left" w:pos="6195"/>
        </w:tabs>
        <w:spacing w:after="160" w:line="259" w:lineRule="auto"/>
      </w:pPr>
      <w:r w:rsidRPr="00C755B3">
        <w:t>Statyczne wpisy ARP w sieciach krytycznych</w:t>
      </w:r>
      <w:r>
        <w:t xml:space="preserve"> [14],</w:t>
      </w:r>
    </w:p>
    <w:p w14:paraId="1AB59A2A" w14:textId="77777777" w:rsidR="00521359" w:rsidRDefault="00521359" w:rsidP="009C0045">
      <w:pPr>
        <w:pStyle w:val="ListParagraph"/>
        <w:numPr>
          <w:ilvl w:val="0"/>
          <w:numId w:val="12"/>
        </w:numPr>
        <w:tabs>
          <w:tab w:val="left" w:pos="6195"/>
        </w:tabs>
        <w:spacing w:after="160" w:line="259" w:lineRule="auto"/>
      </w:pPr>
      <w:r w:rsidRPr="00C755B3">
        <w:lastRenderedPageBreak/>
        <w:t>Segmentacja sieci (VLAN)</w:t>
      </w:r>
      <w:r>
        <w:t xml:space="preserve"> [15].</w:t>
      </w:r>
    </w:p>
    <w:p w14:paraId="51696198" w14:textId="77777777" w:rsidR="000147FA" w:rsidRDefault="000147FA" w:rsidP="000147FA"/>
    <w:p w14:paraId="23963C6F" w14:textId="5C523A80" w:rsidR="00521359" w:rsidRDefault="00F233F4" w:rsidP="00521359">
      <w:pPr>
        <w:pStyle w:val="Heading2"/>
      </w:pPr>
      <w:r>
        <w:t>Brute-</w:t>
      </w:r>
      <w:proofErr w:type="spellStart"/>
      <w:r>
        <w:t>force</w:t>
      </w:r>
      <w:proofErr w:type="spellEnd"/>
    </w:p>
    <w:p w14:paraId="5105A80F" w14:textId="4082485E" w:rsidR="000E72C3" w:rsidRPr="00BE7879" w:rsidRDefault="00E06DD6" w:rsidP="000E72C3">
      <w:pPr>
        <w:pStyle w:val="Heading3"/>
      </w:pPr>
      <w:r w:rsidRPr="00982890">
        <w:t xml:space="preserve">Charakterystyka ataku </w:t>
      </w:r>
      <w:proofErr w:type="spellStart"/>
      <w:r w:rsidRPr="00982890">
        <w:t>brute-force</w:t>
      </w:r>
      <w:proofErr w:type="spellEnd"/>
    </w:p>
    <w:p w14:paraId="12DE9C6D" w14:textId="77777777" w:rsidR="00952863" w:rsidRDefault="00952863" w:rsidP="00952863">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0123ABDD" w14:textId="77777777" w:rsidR="00952863" w:rsidRDefault="00952863" w:rsidP="00952863">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t xml:space="preserve"> [16].</w:t>
      </w:r>
    </w:p>
    <w:p w14:paraId="5084DB7B" w14:textId="77777777" w:rsidR="00952863" w:rsidRPr="00430410" w:rsidRDefault="00952863" w:rsidP="00952863">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13E4DF3F" w14:textId="77777777" w:rsidR="00952863" w:rsidRPr="008E71D4" w:rsidRDefault="00952863" w:rsidP="00952863">
      <w:r>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07A9A039" w14:textId="7DF8CCF9" w:rsidR="00952863" w:rsidRPr="00BE7879" w:rsidRDefault="00C9600B" w:rsidP="00952863">
      <w:pPr>
        <w:pStyle w:val="Heading3"/>
      </w:pPr>
      <w:r w:rsidRPr="00982890">
        <w:t xml:space="preserve">Analiza </w:t>
      </w:r>
      <w:r>
        <w:t xml:space="preserve">i </w:t>
      </w:r>
      <w:r w:rsidRPr="00982890">
        <w:t>test</w:t>
      </w:r>
      <w:r>
        <w:t>y</w:t>
      </w:r>
      <w:r w:rsidRPr="00982890">
        <w:t xml:space="preserve"> bezpieczeństwa systemów</w:t>
      </w:r>
      <w:r>
        <w:t xml:space="preserve"> na atak </w:t>
      </w:r>
      <w:proofErr w:type="spellStart"/>
      <w:r>
        <w:t>brute-force</w:t>
      </w:r>
      <w:proofErr w:type="spellEnd"/>
    </w:p>
    <w:p w14:paraId="1D998C18" w14:textId="77777777" w:rsidR="00CE403A" w:rsidRPr="009634E2" w:rsidRDefault="00CE403A" w:rsidP="00CE403A">
      <w:pPr>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6A033E3" w14:textId="77777777" w:rsidR="00CE403A" w:rsidRPr="009634E2" w:rsidRDefault="00CE403A" w:rsidP="00CE403A">
      <w:pPr>
        <w:numPr>
          <w:ilvl w:val="0"/>
          <w:numId w:val="13"/>
        </w:numPr>
        <w:spacing w:after="160" w:line="259" w:lineRule="auto"/>
      </w:pPr>
      <w:r w:rsidRPr="009634E2">
        <w:t>czy systemy w jakikolwiek sposób reagują na dużą liczbę żądań logowania (np. logami, blokadą adresu IP, opóźnieniem odpowiedzi),</w:t>
      </w:r>
    </w:p>
    <w:p w14:paraId="6AF343A9" w14:textId="77777777" w:rsidR="00CE403A" w:rsidRPr="009634E2" w:rsidRDefault="00CE403A" w:rsidP="00CE403A">
      <w:pPr>
        <w:numPr>
          <w:ilvl w:val="0"/>
          <w:numId w:val="13"/>
        </w:numPr>
        <w:spacing w:after="160" w:line="259" w:lineRule="auto"/>
      </w:pPr>
      <w:r w:rsidRPr="009634E2">
        <w:t>czy wbudowane mechanizmy bezpieczeństwa (firewall/UFW) mają wpływ na skuteczność ataku,</w:t>
      </w:r>
    </w:p>
    <w:p w14:paraId="11778D14" w14:textId="77777777" w:rsidR="00CE403A" w:rsidRPr="009634E2" w:rsidRDefault="00CE403A" w:rsidP="00CE403A">
      <w:pPr>
        <w:numPr>
          <w:ilvl w:val="0"/>
          <w:numId w:val="13"/>
        </w:numPr>
        <w:spacing w:after="160" w:line="259" w:lineRule="auto"/>
      </w:pPr>
      <w:r w:rsidRPr="009634E2">
        <w:t>czy środowisko uruchomienia systemu (</w:t>
      </w:r>
      <w:r>
        <w:t>fizyczny komputer</w:t>
      </w:r>
      <w:r w:rsidRPr="009634E2">
        <w:t xml:space="preserve"> </w:t>
      </w:r>
      <w:r>
        <w:t>oraz</w:t>
      </w:r>
      <w:r w:rsidRPr="009634E2">
        <w:t xml:space="preserve"> maszyna wirtualna) zmienia jego podatność</w:t>
      </w:r>
      <w:r>
        <w:t>.</w:t>
      </w:r>
    </w:p>
    <w:p w14:paraId="326BF449" w14:textId="77777777" w:rsidR="00CE403A" w:rsidRPr="009634E2" w:rsidRDefault="00CE403A" w:rsidP="00CE403A">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72875AF3" w14:textId="77777777" w:rsidR="00CE403A" w:rsidRPr="009634E2" w:rsidRDefault="00CE403A" w:rsidP="00CE403A">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9634E2" w:rsidRDefault="00CE403A" w:rsidP="00CE403A">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t>.</w:t>
      </w:r>
    </w:p>
    <w:p w14:paraId="500AFD80" w14:textId="77777777" w:rsidR="00CE403A" w:rsidRDefault="00CE403A" w:rsidP="00CE403A">
      <w:r w:rsidRPr="009634E2">
        <w:lastRenderedPageBreak/>
        <w:t>Pełna struktura aplikacji i jej kod źródłowy zostały przedstawione w załączniku (</w:t>
      </w:r>
      <w:r w:rsidRPr="009634E2">
        <w:rPr>
          <w:b/>
          <w:bCs/>
        </w:rPr>
        <w:t>Załącznik A</w:t>
      </w:r>
      <w:r w:rsidRPr="009634E2">
        <w:t>). Poniżej znajduje się przykładowy wygląd formularza logowania</w:t>
      </w:r>
      <w:r>
        <w:t>.</w:t>
      </w:r>
    </w:p>
    <w:p w14:paraId="50ABFEC0" w14:textId="77777777" w:rsidR="00CE403A" w:rsidRPr="009634E2" w:rsidRDefault="00CE403A" w:rsidP="00CE403A">
      <w:r w:rsidRPr="002A7E50">
        <w:rPr>
          <w:noProof/>
        </w:rPr>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8"/>
                    <a:stretch>
                      <a:fillRect/>
                    </a:stretch>
                  </pic:blipFill>
                  <pic:spPr>
                    <a:xfrm>
                      <a:off x="0" y="0"/>
                      <a:ext cx="5430008" cy="2133898"/>
                    </a:xfrm>
                    <a:prstGeom prst="rect">
                      <a:avLst/>
                    </a:prstGeom>
                  </pic:spPr>
                </pic:pic>
              </a:graphicData>
            </a:graphic>
          </wp:inline>
        </w:drawing>
      </w:r>
    </w:p>
    <w:p w14:paraId="7158F120" w14:textId="77777777" w:rsidR="00CE403A" w:rsidRPr="009634E2" w:rsidRDefault="00CE403A" w:rsidP="00CE403A">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7C274F9C" w14:textId="77777777" w:rsidR="00CE403A" w:rsidRDefault="00CE403A" w:rsidP="00CE403A"/>
    <w:p w14:paraId="0B25FE99" w14:textId="77777777" w:rsidR="00CE403A" w:rsidRDefault="00CE403A" w:rsidP="00CE403A">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1D1A38" w:rsidRDefault="00CE403A" w:rsidP="00CE403A">
      <w:r w:rsidRPr="001D1A38">
        <w:t>Przykładowa komenda użyta w testach:</w:t>
      </w:r>
    </w:p>
    <w:p w14:paraId="116BEEAD" w14:textId="77777777" w:rsidR="00CE403A" w:rsidRDefault="00CE403A" w:rsidP="00CE403A">
      <w:r w:rsidRPr="001D1A38">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4B00F47" w14:textId="77777777" w:rsidR="00CE403A" w:rsidRPr="001D1A38" w:rsidRDefault="00CE403A" w:rsidP="00CE403A">
      <w:pPr>
        <w:rPr>
          <w:lang w:val="en-US"/>
        </w:rPr>
      </w:pPr>
      <w:proofErr w:type="spellStart"/>
      <w:r w:rsidRPr="001D1A38">
        <w:rPr>
          <w:b/>
          <w:bCs/>
          <w:lang w:val="en-US"/>
        </w:rPr>
        <w:t>Parametry</w:t>
      </w:r>
      <w:proofErr w:type="spellEnd"/>
      <w:r w:rsidRPr="001D1A38">
        <w:rPr>
          <w:b/>
          <w:bCs/>
          <w:lang w:val="en-US"/>
        </w:rPr>
        <w:t>:</w:t>
      </w:r>
    </w:p>
    <w:p w14:paraId="21470BFC" w14:textId="77777777" w:rsidR="00CE403A" w:rsidRPr="001D1A38" w:rsidRDefault="00CE403A" w:rsidP="00CE403A">
      <w:pPr>
        <w:numPr>
          <w:ilvl w:val="0"/>
          <w:numId w:val="14"/>
        </w:numPr>
        <w:spacing w:after="160" w:line="259" w:lineRule="auto"/>
      </w:pPr>
      <w:r w:rsidRPr="001D1A38">
        <w:t>-L, -P – pliki z loginami i hasłami.</w:t>
      </w:r>
    </w:p>
    <w:p w14:paraId="3DA37952" w14:textId="77777777" w:rsidR="00CE403A" w:rsidRPr="001D1A38" w:rsidRDefault="00CE403A" w:rsidP="00CE403A">
      <w:pPr>
        <w:numPr>
          <w:ilvl w:val="0"/>
          <w:numId w:val="14"/>
        </w:numPr>
        <w:spacing w:after="160" w:line="259" w:lineRule="auto"/>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3721029" w14:textId="77777777" w:rsidR="00CE403A" w:rsidRPr="001D1A38" w:rsidRDefault="00CE403A" w:rsidP="00CE403A">
      <w:pPr>
        <w:numPr>
          <w:ilvl w:val="0"/>
          <w:numId w:val="14"/>
        </w:numPr>
        <w:spacing w:after="160" w:line="259" w:lineRule="auto"/>
      </w:pPr>
      <w:r w:rsidRPr="001D1A38">
        <w:t>http-post-form – moduł ataku na formularze POST.</w:t>
      </w:r>
    </w:p>
    <w:p w14:paraId="09E2D8C7" w14:textId="77777777" w:rsidR="00CE403A" w:rsidRPr="001D1A38" w:rsidRDefault="00CE403A" w:rsidP="00CE403A">
      <w:pPr>
        <w:numPr>
          <w:ilvl w:val="0"/>
          <w:numId w:val="14"/>
        </w:numPr>
        <w:spacing w:after="160" w:line="259" w:lineRule="auto"/>
      </w:pPr>
      <w:r w:rsidRPr="001D1A38">
        <w:t>"/</w:t>
      </w:r>
      <w:proofErr w:type="spellStart"/>
      <w:r w:rsidRPr="001D1A38">
        <w:t>login.php</w:t>
      </w:r>
      <w:proofErr w:type="spellEnd"/>
      <w:r w:rsidRPr="001D1A38">
        <w:t>:...:Nieprawidłowe dane" – format:</w:t>
      </w:r>
    </w:p>
    <w:p w14:paraId="5EA302A3" w14:textId="77777777" w:rsidR="00CE403A" w:rsidRPr="001D1A38" w:rsidRDefault="00CE403A" w:rsidP="00CE403A">
      <w:pPr>
        <w:numPr>
          <w:ilvl w:val="1"/>
          <w:numId w:val="14"/>
        </w:numPr>
        <w:spacing w:after="160" w:line="259" w:lineRule="auto"/>
      </w:pPr>
      <w:r w:rsidRPr="001D1A38">
        <w:t>ścieżka do formularza (/</w:t>
      </w:r>
      <w:proofErr w:type="spellStart"/>
      <w:r w:rsidRPr="001D1A38">
        <w:t>login.php</w:t>
      </w:r>
      <w:proofErr w:type="spellEnd"/>
      <w:r w:rsidRPr="001D1A38">
        <w:t>),</w:t>
      </w:r>
    </w:p>
    <w:p w14:paraId="2EA917D5" w14:textId="77777777" w:rsidR="00CE403A" w:rsidRPr="001D1A38" w:rsidRDefault="00CE403A" w:rsidP="00CE403A">
      <w:pPr>
        <w:numPr>
          <w:ilvl w:val="1"/>
          <w:numId w:val="14"/>
        </w:numPr>
        <w:spacing w:after="160" w:line="259" w:lineRule="auto"/>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28042072" w14:textId="77777777" w:rsidR="00CE403A" w:rsidRPr="001D1A38" w:rsidRDefault="00CE403A" w:rsidP="00CE403A">
      <w:pPr>
        <w:numPr>
          <w:ilvl w:val="1"/>
          <w:numId w:val="14"/>
        </w:numPr>
        <w:spacing w:after="160" w:line="259" w:lineRule="auto"/>
      </w:pPr>
      <w:r w:rsidRPr="001D1A38">
        <w:t>tekst rozpoznający błąd logowania (Nieprawidłowe dane).</w:t>
      </w:r>
    </w:p>
    <w:p w14:paraId="415D75A1" w14:textId="77777777" w:rsidR="00CE403A" w:rsidRDefault="00CE403A" w:rsidP="00CE403A">
      <w:r w:rsidRPr="001D1A38">
        <w:lastRenderedPageBreak/>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9766E84" w14:textId="527E314B" w:rsidR="00CE403A" w:rsidRPr="001D1A38" w:rsidRDefault="0004581D" w:rsidP="00CE403A">
      <w:r>
        <w:object w:dxaOrig="19771" w:dyaOrig="4233" w14:anchorId="70DE5CC3">
          <v:shape id="_x0000_i1027" type="#_x0000_t75" style="width:413.25pt;height:88.5pt" o:ole="">
            <v:imagedata r:id="rId29" o:title=""/>
          </v:shape>
          <o:OLEObject Type="Embed" ProgID="Unknown" ShapeID="_x0000_i1027" DrawAspect="Content" ObjectID="_1819010322" r:id="rId30"/>
        </w:object>
      </w:r>
    </w:p>
    <w:p w14:paraId="0F7A8D4E" w14:textId="77777777" w:rsidR="00CE403A" w:rsidRPr="001D1A38" w:rsidRDefault="00CE403A" w:rsidP="00CE403A">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B8BAA85" w14:textId="77777777" w:rsidR="00CE403A" w:rsidRPr="001D1A38" w:rsidRDefault="00CE403A" w:rsidP="00CE403A">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6819B191" w14:textId="77777777" w:rsidR="00CE403A" w:rsidRPr="001D1A38" w:rsidRDefault="00CE403A" w:rsidP="00CE403A">
      <w:pPr>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3CBDEE41" w14:textId="77777777" w:rsidR="00CE403A" w:rsidRPr="001D1A38" w:rsidRDefault="00CE403A" w:rsidP="00CE403A">
      <w:pPr>
        <w:numPr>
          <w:ilvl w:val="0"/>
          <w:numId w:val="15"/>
        </w:numPr>
        <w:spacing w:after="160" w:line="259" w:lineRule="auto"/>
      </w:pPr>
      <w:r w:rsidRPr="001D1A38">
        <w:rPr>
          <w:b/>
          <w:bCs/>
        </w:rPr>
        <w:t>10 loginów</w:t>
      </w:r>
      <w:r w:rsidRPr="001D1A38">
        <w:t xml:space="preserve"> oraz </w:t>
      </w:r>
      <w:r w:rsidRPr="001D1A38">
        <w:rPr>
          <w:b/>
          <w:bCs/>
        </w:rPr>
        <w:t>1000 haseł</w:t>
      </w:r>
      <w:r w:rsidRPr="001D1A38">
        <w:t>, co daj</w:t>
      </w:r>
      <w:r>
        <w:t>e 10 000 prób,</w:t>
      </w:r>
    </w:p>
    <w:p w14:paraId="5D6A00A3" w14:textId="77777777" w:rsidR="00CE403A" w:rsidRPr="001D1A38" w:rsidRDefault="00CE403A" w:rsidP="00CE403A">
      <w:pPr>
        <w:numPr>
          <w:ilvl w:val="0"/>
          <w:numId w:val="15"/>
        </w:numPr>
        <w:spacing w:after="160" w:line="259" w:lineRule="auto"/>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46A762ED" w14:textId="77777777" w:rsidR="00CE403A" w:rsidRPr="001D1A38" w:rsidRDefault="00CE403A" w:rsidP="00CE403A">
      <w:pPr>
        <w:numPr>
          <w:ilvl w:val="0"/>
          <w:numId w:val="15"/>
        </w:numPr>
        <w:spacing w:after="160" w:line="259" w:lineRule="auto"/>
      </w:pPr>
      <w:r w:rsidRPr="001D1A38">
        <w:t>Ich rozmiar dobrano tak, aby atak trwał krótko, lecz był wystarczająco realistyczny do celów badawczych.</w:t>
      </w:r>
    </w:p>
    <w:p w14:paraId="1E8B05A7" w14:textId="77777777" w:rsidR="00CE403A" w:rsidRDefault="00CE403A" w:rsidP="00CE403A">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3"/>
        <w:tblW w:w="0" w:type="auto"/>
        <w:tblLook w:val="04A0" w:firstRow="1" w:lastRow="0" w:firstColumn="1" w:lastColumn="0" w:noHBand="0" w:noVBand="1"/>
      </w:tblPr>
      <w:tblGrid>
        <w:gridCol w:w="1330"/>
        <w:gridCol w:w="1569"/>
        <w:gridCol w:w="1673"/>
        <w:gridCol w:w="1599"/>
        <w:gridCol w:w="1126"/>
        <w:gridCol w:w="1198"/>
      </w:tblGrid>
      <w:tr w:rsidR="0005605E" w:rsidRPr="0005605E" w14:paraId="7057992C" w14:textId="77777777" w:rsidTr="005A25D3">
        <w:tc>
          <w:tcPr>
            <w:tcW w:w="1330" w:type="dxa"/>
          </w:tcPr>
          <w:p w14:paraId="35A83373" w14:textId="77777777" w:rsidR="0005605E" w:rsidRPr="0005605E" w:rsidRDefault="0005605E" w:rsidP="0005605E">
            <w:pPr>
              <w:spacing w:line="240" w:lineRule="auto"/>
              <w:ind w:firstLine="0"/>
              <w:rPr>
                <w:sz w:val="22"/>
                <w:szCs w:val="22"/>
              </w:rPr>
            </w:pPr>
            <w:r w:rsidRPr="0005605E">
              <w:rPr>
                <w:sz w:val="22"/>
                <w:szCs w:val="22"/>
              </w:rPr>
              <w:t xml:space="preserve">System </w:t>
            </w:r>
            <w:proofErr w:type="spellStart"/>
            <w:r w:rsidRPr="0005605E">
              <w:rPr>
                <w:sz w:val="22"/>
                <w:szCs w:val="22"/>
              </w:rPr>
              <w:t>operacyjny</w:t>
            </w:r>
            <w:proofErr w:type="spellEnd"/>
          </w:p>
        </w:tc>
        <w:tc>
          <w:tcPr>
            <w:tcW w:w="1569" w:type="dxa"/>
          </w:tcPr>
          <w:p w14:paraId="10CA822B" w14:textId="77777777" w:rsidR="0005605E" w:rsidRPr="0005605E" w:rsidRDefault="0005605E" w:rsidP="0005605E">
            <w:pPr>
              <w:spacing w:line="240" w:lineRule="auto"/>
              <w:ind w:firstLine="0"/>
              <w:rPr>
                <w:sz w:val="22"/>
                <w:szCs w:val="22"/>
              </w:rPr>
            </w:pPr>
            <w:proofErr w:type="spellStart"/>
            <w:r w:rsidRPr="0005605E">
              <w:rPr>
                <w:sz w:val="22"/>
                <w:szCs w:val="22"/>
              </w:rPr>
              <w:t>Środowisko</w:t>
            </w:r>
            <w:proofErr w:type="spellEnd"/>
          </w:p>
        </w:tc>
        <w:tc>
          <w:tcPr>
            <w:tcW w:w="1673" w:type="dxa"/>
          </w:tcPr>
          <w:p w14:paraId="43F078B9" w14:textId="77777777" w:rsidR="0005605E" w:rsidRPr="0005605E" w:rsidRDefault="0005605E" w:rsidP="0005605E">
            <w:pPr>
              <w:spacing w:line="240" w:lineRule="auto"/>
              <w:ind w:firstLine="0"/>
              <w:rPr>
                <w:sz w:val="22"/>
                <w:szCs w:val="22"/>
              </w:rPr>
            </w:pPr>
            <w:proofErr w:type="spellStart"/>
            <w:r w:rsidRPr="0005605E">
              <w:rPr>
                <w:sz w:val="22"/>
                <w:szCs w:val="22"/>
              </w:rPr>
              <w:t>Zabezpieczenia</w:t>
            </w:r>
            <w:proofErr w:type="spellEnd"/>
          </w:p>
        </w:tc>
        <w:tc>
          <w:tcPr>
            <w:tcW w:w="1599" w:type="dxa"/>
          </w:tcPr>
          <w:p w14:paraId="7B542785" w14:textId="77777777" w:rsidR="0005605E" w:rsidRPr="0005605E" w:rsidRDefault="0005605E" w:rsidP="0005605E">
            <w:pPr>
              <w:spacing w:line="240" w:lineRule="auto"/>
              <w:ind w:firstLine="0"/>
              <w:rPr>
                <w:sz w:val="22"/>
                <w:szCs w:val="22"/>
              </w:rPr>
            </w:pPr>
            <w:proofErr w:type="spellStart"/>
            <w:r w:rsidRPr="0005605E">
              <w:rPr>
                <w:sz w:val="22"/>
                <w:szCs w:val="22"/>
              </w:rPr>
              <w:t>Rezultat</w:t>
            </w:r>
            <w:proofErr w:type="spellEnd"/>
          </w:p>
        </w:tc>
        <w:tc>
          <w:tcPr>
            <w:tcW w:w="1126" w:type="dxa"/>
          </w:tcPr>
          <w:p w14:paraId="667D231C" w14:textId="77777777" w:rsidR="0005605E" w:rsidRPr="0005605E" w:rsidRDefault="0005605E" w:rsidP="0005605E">
            <w:pPr>
              <w:spacing w:line="240" w:lineRule="auto"/>
              <w:ind w:firstLine="0"/>
              <w:rPr>
                <w:sz w:val="22"/>
                <w:szCs w:val="22"/>
              </w:rPr>
            </w:pPr>
            <w:proofErr w:type="spellStart"/>
            <w:r w:rsidRPr="0005605E">
              <w:rPr>
                <w:sz w:val="22"/>
                <w:szCs w:val="22"/>
              </w:rPr>
              <w:t>Czas</w:t>
            </w:r>
            <w:proofErr w:type="spellEnd"/>
          </w:p>
        </w:tc>
        <w:tc>
          <w:tcPr>
            <w:tcW w:w="1198" w:type="dxa"/>
          </w:tcPr>
          <w:p w14:paraId="69B8C482" w14:textId="77777777" w:rsidR="0005605E" w:rsidRPr="0005605E" w:rsidRDefault="0005605E" w:rsidP="0005605E">
            <w:pPr>
              <w:spacing w:line="240" w:lineRule="auto"/>
              <w:ind w:firstLine="0"/>
              <w:rPr>
                <w:sz w:val="22"/>
                <w:szCs w:val="22"/>
              </w:rPr>
            </w:pPr>
            <w:proofErr w:type="spellStart"/>
            <w:r w:rsidRPr="0005605E">
              <w:rPr>
                <w:sz w:val="22"/>
                <w:szCs w:val="22"/>
              </w:rPr>
              <w:t>Szybkość</w:t>
            </w:r>
            <w:proofErr w:type="spellEnd"/>
            <w:r w:rsidRPr="0005605E">
              <w:rPr>
                <w:sz w:val="22"/>
                <w:szCs w:val="22"/>
              </w:rPr>
              <w:t xml:space="preserve"> (tries/min)</w:t>
            </w:r>
          </w:p>
        </w:tc>
      </w:tr>
      <w:tr w:rsidR="0005605E" w:rsidRPr="0005605E" w14:paraId="2F1BFF8B" w14:textId="77777777" w:rsidTr="005A25D3">
        <w:tc>
          <w:tcPr>
            <w:tcW w:w="1330" w:type="dxa"/>
          </w:tcPr>
          <w:p w14:paraId="6B9C270A"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6092A6CA"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75156C78"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51EF36AC"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611140B8"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6DECC3AF"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2DEA5A92" w14:textId="77777777" w:rsidTr="005A25D3">
        <w:tc>
          <w:tcPr>
            <w:tcW w:w="1330" w:type="dxa"/>
          </w:tcPr>
          <w:p w14:paraId="602751C8"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F796123"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4E9062BE"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1428E380"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7FAC5C1F"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1256FB10" w14:textId="77777777" w:rsidR="0005605E" w:rsidRPr="0005605E" w:rsidRDefault="0005605E" w:rsidP="0005605E">
            <w:pPr>
              <w:spacing w:line="240" w:lineRule="auto"/>
              <w:ind w:firstLine="0"/>
              <w:jc w:val="center"/>
              <w:rPr>
                <w:sz w:val="22"/>
                <w:szCs w:val="22"/>
              </w:rPr>
            </w:pPr>
            <w:r w:rsidRPr="0005605E">
              <w:rPr>
                <w:sz w:val="22"/>
                <w:szCs w:val="22"/>
              </w:rPr>
              <w:t>3194</w:t>
            </w:r>
          </w:p>
        </w:tc>
      </w:tr>
      <w:tr w:rsidR="0005605E" w:rsidRPr="0005605E" w14:paraId="62AE2C9A" w14:textId="77777777" w:rsidTr="005A25D3">
        <w:tc>
          <w:tcPr>
            <w:tcW w:w="1330" w:type="dxa"/>
          </w:tcPr>
          <w:p w14:paraId="12A17101"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5678DE4C"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75F4E684"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4F3C5F25"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5A1AFEC2"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8AC3D07" w14:textId="77777777" w:rsidR="0005605E" w:rsidRPr="0005605E" w:rsidRDefault="0005605E" w:rsidP="0005605E">
            <w:pPr>
              <w:spacing w:line="240" w:lineRule="auto"/>
              <w:ind w:firstLine="0"/>
              <w:jc w:val="center"/>
              <w:rPr>
                <w:sz w:val="22"/>
                <w:szCs w:val="22"/>
              </w:rPr>
            </w:pPr>
            <w:r w:rsidRPr="0005605E">
              <w:rPr>
                <w:sz w:val="22"/>
                <w:szCs w:val="22"/>
              </w:rPr>
              <w:t>3680</w:t>
            </w:r>
          </w:p>
        </w:tc>
      </w:tr>
      <w:tr w:rsidR="0005605E" w:rsidRPr="0005605E" w14:paraId="65D81E74" w14:textId="77777777" w:rsidTr="005A25D3">
        <w:tc>
          <w:tcPr>
            <w:tcW w:w="1330" w:type="dxa"/>
          </w:tcPr>
          <w:p w14:paraId="4EF201D6" w14:textId="77777777" w:rsidR="0005605E" w:rsidRPr="0005605E" w:rsidRDefault="0005605E" w:rsidP="0005605E">
            <w:pPr>
              <w:spacing w:line="240" w:lineRule="auto"/>
              <w:ind w:firstLine="0"/>
              <w:rPr>
                <w:sz w:val="22"/>
                <w:szCs w:val="22"/>
              </w:rPr>
            </w:pPr>
            <w:r w:rsidRPr="0005605E">
              <w:rPr>
                <w:sz w:val="22"/>
                <w:szCs w:val="22"/>
              </w:rPr>
              <w:t>Windows 10</w:t>
            </w:r>
          </w:p>
        </w:tc>
        <w:tc>
          <w:tcPr>
            <w:tcW w:w="1569" w:type="dxa"/>
          </w:tcPr>
          <w:p w14:paraId="353D4C2E"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0BA04799"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1EE7659E"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2E32183F"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2D8E50E" w14:textId="77777777" w:rsidR="0005605E" w:rsidRPr="0005605E" w:rsidRDefault="0005605E" w:rsidP="0005605E">
            <w:pPr>
              <w:spacing w:line="240" w:lineRule="auto"/>
              <w:ind w:firstLine="0"/>
              <w:jc w:val="center"/>
              <w:rPr>
                <w:sz w:val="22"/>
                <w:szCs w:val="22"/>
              </w:rPr>
            </w:pPr>
            <w:r w:rsidRPr="0005605E">
              <w:rPr>
                <w:sz w:val="22"/>
                <w:szCs w:val="22"/>
              </w:rPr>
              <w:t>3795</w:t>
            </w:r>
          </w:p>
        </w:tc>
      </w:tr>
      <w:tr w:rsidR="0005605E" w:rsidRPr="0005605E" w14:paraId="4855C73E" w14:textId="77777777" w:rsidTr="005A25D3">
        <w:tc>
          <w:tcPr>
            <w:tcW w:w="1330" w:type="dxa"/>
          </w:tcPr>
          <w:p w14:paraId="2F153636"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5BCD88F0"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770B386D"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04809441"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53C42F65"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285B0EDC" w14:textId="77777777" w:rsidR="0005605E" w:rsidRPr="0005605E" w:rsidRDefault="0005605E" w:rsidP="0005605E">
            <w:pPr>
              <w:spacing w:line="240" w:lineRule="auto"/>
              <w:ind w:firstLine="0"/>
              <w:jc w:val="center"/>
              <w:rPr>
                <w:sz w:val="22"/>
                <w:szCs w:val="22"/>
              </w:rPr>
            </w:pPr>
            <w:r w:rsidRPr="0005605E">
              <w:rPr>
                <w:sz w:val="22"/>
                <w:szCs w:val="22"/>
              </w:rPr>
              <w:t>3770</w:t>
            </w:r>
          </w:p>
        </w:tc>
      </w:tr>
      <w:tr w:rsidR="0005605E" w:rsidRPr="0005605E" w14:paraId="15B49EAB" w14:textId="77777777" w:rsidTr="005A25D3">
        <w:tc>
          <w:tcPr>
            <w:tcW w:w="1330" w:type="dxa"/>
          </w:tcPr>
          <w:p w14:paraId="1DC96DA4" w14:textId="77777777" w:rsidR="0005605E" w:rsidRPr="0005605E" w:rsidRDefault="0005605E" w:rsidP="0005605E">
            <w:pPr>
              <w:spacing w:line="240" w:lineRule="auto"/>
              <w:ind w:firstLine="0"/>
              <w:rPr>
                <w:sz w:val="22"/>
                <w:szCs w:val="22"/>
              </w:rPr>
            </w:pPr>
            <w:r w:rsidRPr="0005605E">
              <w:rPr>
                <w:sz w:val="22"/>
                <w:szCs w:val="22"/>
              </w:rPr>
              <w:lastRenderedPageBreak/>
              <w:t>Ubuntu 22.04</w:t>
            </w:r>
          </w:p>
        </w:tc>
        <w:tc>
          <w:tcPr>
            <w:tcW w:w="1569" w:type="dxa"/>
          </w:tcPr>
          <w:p w14:paraId="537FF76E" w14:textId="77777777" w:rsidR="0005605E" w:rsidRPr="0005605E" w:rsidRDefault="0005605E" w:rsidP="0005605E">
            <w:pPr>
              <w:spacing w:line="240" w:lineRule="auto"/>
              <w:ind w:firstLine="0"/>
              <w:rPr>
                <w:sz w:val="22"/>
                <w:szCs w:val="22"/>
              </w:rPr>
            </w:pPr>
            <w:proofErr w:type="spellStart"/>
            <w:r w:rsidRPr="0005605E">
              <w:rPr>
                <w:sz w:val="22"/>
                <w:szCs w:val="22"/>
              </w:rPr>
              <w:t>fizyczny</w:t>
            </w:r>
            <w:proofErr w:type="spellEnd"/>
            <w:r w:rsidRPr="0005605E">
              <w:rPr>
                <w:sz w:val="22"/>
                <w:szCs w:val="22"/>
              </w:rPr>
              <w:t xml:space="preserve"> </w:t>
            </w:r>
            <w:proofErr w:type="spellStart"/>
            <w:r w:rsidRPr="0005605E">
              <w:rPr>
                <w:sz w:val="22"/>
                <w:szCs w:val="22"/>
              </w:rPr>
              <w:t>komputer</w:t>
            </w:r>
            <w:proofErr w:type="spellEnd"/>
          </w:p>
        </w:tc>
        <w:tc>
          <w:tcPr>
            <w:tcW w:w="1673" w:type="dxa"/>
          </w:tcPr>
          <w:p w14:paraId="6F442268"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23E8DBC1"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37434B36"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2BA93720" w14:textId="77777777" w:rsidR="0005605E" w:rsidRPr="0005605E" w:rsidRDefault="0005605E" w:rsidP="0005605E">
            <w:pPr>
              <w:spacing w:line="240" w:lineRule="auto"/>
              <w:ind w:firstLine="0"/>
              <w:jc w:val="center"/>
              <w:rPr>
                <w:sz w:val="22"/>
                <w:szCs w:val="22"/>
              </w:rPr>
            </w:pPr>
            <w:r w:rsidRPr="0005605E">
              <w:rPr>
                <w:sz w:val="22"/>
                <w:szCs w:val="22"/>
              </w:rPr>
              <w:t>3195</w:t>
            </w:r>
          </w:p>
        </w:tc>
      </w:tr>
      <w:tr w:rsidR="0005605E" w:rsidRPr="0005605E" w14:paraId="204DDA04" w14:textId="77777777" w:rsidTr="005A25D3">
        <w:tc>
          <w:tcPr>
            <w:tcW w:w="1330" w:type="dxa"/>
          </w:tcPr>
          <w:p w14:paraId="4D37CA01"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704D77EE"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66FED10E" w14:textId="77777777" w:rsidR="0005605E" w:rsidRPr="0005605E" w:rsidRDefault="0005605E" w:rsidP="0005605E">
            <w:pPr>
              <w:spacing w:line="240" w:lineRule="auto"/>
              <w:ind w:firstLine="0"/>
              <w:rPr>
                <w:sz w:val="22"/>
                <w:szCs w:val="22"/>
              </w:rPr>
            </w:pPr>
            <w:proofErr w:type="spellStart"/>
            <w:r w:rsidRPr="0005605E">
              <w:rPr>
                <w:sz w:val="22"/>
                <w:szCs w:val="22"/>
              </w:rPr>
              <w:t>włączone</w:t>
            </w:r>
            <w:proofErr w:type="spellEnd"/>
          </w:p>
        </w:tc>
        <w:tc>
          <w:tcPr>
            <w:tcW w:w="1599" w:type="dxa"/>
          </w:tcPr>
          <w:p w14:paraId="58A6FFFE"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19B7A16C"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34B86029" w14:textId="77777777" w:rsidR="0005605E" w:rsidRPr="0005605E" w:rsidRDefault="0005605E" w:rsidP="0005605E">
            <w:pPr>
              <w:spacing w:line="240" w:lineRule="auto"/>
              <w:ind w:firstLine="0"/>
              <w:jc w:val="center"/>
              <w:rPr>
                <w:sz w:val="22"/>
                <w:szCs w:val="22"/>
              </w:rPr>
            </w:pPr>
            <w:r w:rsidRPr="0005605E">
              <w:rPr>
                <w:sz w:val="22"/>
                <w:szCs w:val="22"/>
              </w:rPr>
              <w:t>3750</w:t>
            </w:r>
          </w:p>
        </w:tc>
      </w:tr>
      <w:tr w:rsidR="0005605E" w:rsidRPr="0005605E" w14:paraId="0933E8AD" w14:textId="77777777" w:rsidTr="005A25D3">
        <w:tc>
          <w:tcPr>
            <w:tcW w:w="1330" w:type="dxa"/>
          </w:tcPr>
          <w:p w14:paraId="65B18C1D" w14:textId="77777777" w:rsidR="0005605E" w:rsidRPr="0005605E" w:rsidRDefault="0005605E" w:rsidP="0005605E">
            <w:pPr>
              <w:spacing w:line="240" w:lineRule="auto"/>
              <w:ind w:firstLine="0"/>
              <w:rPr>
                <w:sz w:val="22"/>
                <w:szCs w:val="22"/>
              </w:rPr>
            </w:pPr>
            <w:r w:rsidRPr="0005605E">
              <w:rPr>
                <w:sz w:val="22"/>
                <w:szCs w:val="22"/>
              </w:rPr>
              <w:t>Ubuntu 22.04</w:t>
            </w:r>
          </w:p>
        </w:tc>
        <w:tc>
          <w:tcPr>
            <w:tcW w:w="1569" w:type="dxa"/>
          </w:tcPr>
          <w:p w14:paraId="67592B5F" w14:textId="77777777" w:rsidR="0005605E" w:rsidRPr="0005605E" w:rsidRDefault="0005605E" w:rsidP="0005605E">
            <w:pPr>
              <w:spacing w:line="240" w:lineRule="auto"/>
              <w:ind w:firstLine="0"/>
              <w:rPr>
                <w:sz w:val="22"/>
                <w:szCs w:val="22"/>
              </w:rPr>
            </w:pPr>
            <w:proofErr w:type="spellStart"/>
            <w:r w:rsidRPr="0005605E">
              <w:rPr>
                <w:sz w:val="22"/>
                <w:szCs w:val="22"/>
              </w:rPr>
              <w:t>maszyna</w:t>
            </w:r>
            <w:proofErr w:type="spellEnd"/>
            <w:r w:rsidRPr="0005605E">
              <w:rPr>
                <w:sz w:val="22"/>
                <w:szCs w:val="22"/>
              </w:rPr>
              <w:t xml:space="preserve"> </w:t>
            </w:r>
            <w:proofErr w:type="spellStart"/>
            <w:r w:rsidRPr="0005605E">
              <w:rPr>
                <w:sz w:val="22"/>
                <w:szCs w:val="22"/>
              </w:rPr>
              <w:t>wirtualna</w:t>
            </w:r>
            <w:proofErr w:type="spellEnd"/>
          </w:p>
        </w:tc>
        <w:tc>
          <w:tcPr>
            <w:tcW w:w="1673" w:type="dxa"/>
          </w:tcPr>
          <w:p w14:paraId="62E1B87F" w14:textId="77777777" w:rsidR="0005605E" w:rsidRPr="0005605E" w:rsidRDefault="0005605E" w:rsidP="0005605E">
            <w:pPr>
              <w:spacing w:line="240" w:lineRule="auto"/>
              <w:ind w:firstLine="0"/>
              <w:rPr>
                <w:sz w:val="22"/>
                <w:szCs w:val="22"/>
              </w:rPr>
            </w:pPr>
            <w:proofErr w:type="spellStart"/>
            <w:r w:rsidRPr="0005605E">
              <w:rPr>
                <w:sz w:val="22"/>
                <w:szCs w:val="22"/>
              </w:rPr>
              <w:t>wyłączone</w:t>
            </w:r>
            <w:proofErr w:type="spellEnd"/>
          </w:p>
        </w:tc>
        <w:tc>
          <w:tcPr>
            <w:tcW w:w="1599" w:type="dxa"/>
          </w:tcPr>
          <w:p w14:paraId="086FC9F0" w14:textId="77777777" w:rsidR="0005605E" w:rsidRPr="0005605E" w:rsidRDefault="0005605E" w:rsidP="0005605E">
            <w:pPr>
              <w:spacing w:line="240" w:lineRule="auto"/>
              <w:ind w:firstLine="0"/>
              <w:rPr>
                <w:sz w:val="22"/>
                <w:szCs w:val="22"/>
              </w:rPr>
            </w:pPr>
            <w:proofErr w:type="spellStart"/>
            <w:r w:rsidRPr="0005605E">
              <w:rPr>
                <w:sz w:val="22"/>
                <w:szCs w:val="22"/>
              </w:rPr>
              <w:t>powodzenie</w:t>
            </w:r>
            <w:proofErr w:type="spellEnd"/>
          </w:p>
        </w:tc>
        <w:tc>
          <w:tcPr>
            <w:tcW w:w="1126" w:type="dxa"/>
          </w:tcPr>
          <w:p w14:paraId="43A2C1F2" w14:textId="77777777" w:rsidR="0005605E" w:rsidRPr="0005605E" w:rsidRDefault="0005605E" w:rsidP="0005605E">
            <w:pPr>
              <w:spacing w:line="240" w:lineRule="auto"/>
              <w:ind w:firstLine="0"/>
              <w:jc w:val="center"/>
              <w:rPr>
                <w:sz w:val="22"/>
                <w:szCs w:val="22"/>
              </w:rPr>
            </w:pPr>
            <w:r w:rsidRPr="0005605E">
              <w:rPr>
                <w:sz w:val="22"/>
                <w:szCs w:val="22"/>
              </w:rPr>
              <w:t xml:space="preserve">ok. 2 </w:t>
            </w:r>
            <w:proofErr w:type="spellStart"/>
            <w:r w:rsidRPr="0005605E">
              <w:rPr>
                <w:sz w:val="22"/>
                <w:szCs w:val="22"/>
              </w:rPr>
              <w:t>minuty</w:t>
            </w:r>
            <w:proofErr w:type="spellEnd"/>
          </w:p>
        </w:tc>
        <w:tc>
          <w:tcPr>
            <w:tcW w:w="1198" w:type="dxa"/>
          </w:tcPr>
          <w:p w14:paraId="55F73EE0" w14:textId="77777777" w:rsidR="0005605E" w:rsidRPr="0005605E" w:rsidRDefault="0005605E" w:rsidP="0005605E">
            <w:pPr>
              <w:spacing w:line="240" w:lineRule="auto"/>
              <w:ind w:firstLine="0"/>
              <w:jc w:val="center"/>
              <w:rPr>
                <w:sz w:val="22"/>
                <w:szCs w:val="22"/>
              </w:rPr>
            </w:pPr>
            <w:r w:rsidRPr="0005605E">
              <w:rPr>
                <w:sz w:val="22"/>
                <w:szCs w:val="22"/>
              </w:rPr>
              <w:t>3683</w:t>
            </w:r>
          </w:p>
        </w:tc>
      </w:tr>
    </w:tbl>
    <w:p w14:paraId="3A05163C" w14:textId="77777777" w:rsidR="005A25D3" w:rsidRDefault="005A25D3" w:rsidP="005A25D3">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7032D5DC" w14:textId="77777777" w:rsidR="005A25D3" w:rsidRPr="003A42CF" w:rsidRDefault="005A25D3" w:rsidP="005A25D3"/>
    <w:p w14:paraId="69433F7F" w14:textId="77777777" w:rsidR="005A25D3" w:rsidRDefault="005A25D3" w:rsidP="005A25D3">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t xml:space="preserve"> Żaden z systemów nie odnotował również prób włamania się do aplikacji (brak informacji w logach systemu oraz brak np. powiadomień systemowych). </w:t>
      </w:r>
    </w:p>
    <w:p w14:paraId="53E7DE9A" w14:textId="77777777" w:rsidR="005A25D3" w:rsidRDefault="005A25D3" w:rsidP="005A25D3">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01539044" w14:textId="77777777" w:rsidR="005A25D3" w:rsidRDefault="005A25D3" w:rsidP="005A25D3">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7DD23DC4" w14:textId="77777777" w:rsidR="005A25D3" w:rsidRDefault="005A25D3" w:rsidP="005A25D3">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77777777" w:rsidR="005A25D3" w:rsidRPr="0043709A" w:rsidRDefault="005A25D3" w:rsidP="005A25D3">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w:t>
      </w:r>
      <w:r w:rsidRPr="0043709A">
        <w:lastRenderedPageBreak/>
        <w:t>lub wirtualna), jak również stanu zapory sieciowej (aktywna lub nieaktywna). W każdym przypadku narzędzie Hydra zdołało uzyskać poprawne dane uwierzytelniające w czasie nieprzekraczającym kilku minut.</w:t>
      </w:r>
    </w:p>
    <w:p w14:paraId="47EC7889" w14:textId="77777777" w:rsidR="005A25D3" w:rsidRPr="0043709A" w:rsidRDefault="005A25D3" w:rsidP="005A25D3">
      <w:r w:rsidRPr="0043709A">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55D8F689" w14:textId="77777777" w:rsidR="005A25D3" w:rsidRPr="0043709A" w:rsidRDefault="005A25D3" w:rsidP="005A25D3">
      <w:r w:rsidRPr="0043709A">
        <w:t>W kontekście systemowym, rekomendowane są następujące środki zaradcze:</w:t>
      </w:r>
    </w:p>
    <w:p w14:paraId="7F76CCA4" w14:textId="4F7B0AC0" w:rsidR="005A25D3" w:rsidRPr="00581984" w:rsidRDefault="005A25D3" w:rsidP="005A25D3">
      <w:pPr>
        <w:numPr>
          <w:ilvl w:val="0"/>
          <w:numId w:val="16"/>
        </w:numPr>
        <w:spacing w:after="160" w:line="259" w:lineRule="auto"/>
      </w:pPr>
      <w:r w:rsidRPr="00581984">
        <w:t xml:space="preserve">Konfiguracja limitów połączeń i filtrowanie ruchu (np. za pomocą </w:t>
      </w:r>
      <w:proofErr w:type="spellStart"/>
      <w:r w:rsidRPr="00581984">
        <w:t>iptables</w:t>
      </w:r>
      <w:proofErr w:type="spellEnd"/>
      <w:r w:rsidRPr="00581984">
        <w:t xml:space="preserve">, fail2ban, Windows </w:t>
      </w:r>
      <w:proofErr w:type="spellStart"/>
      <w:r w:rsidRPr="00581984">
        <w:t>Defender</w:t>
      </w:r>
      <w:proofErr w:type="spellEnd"/>
      <w:r w:rsidRPr="00581984">
        <w:t xml:space="preserve"> Firewall) – umożliwia blokowanie adresów IP generujących dużą liczbę prób logowania.</w:t>
      </w:r>
    </w:p>
    <w:p w14:paraId="0B95BED8" w14:textId="77777777" w:rsidR="005A25D3" w:rsidRPr="00581984" w:rsidRDefault="005A25D3" w:rsidP="005A25D3">
      <w:pPr>
        <w:numPr>
          <w:ilvl w:val="0"/>
          <w:numId w:val="16"/>
        </w:numPr>
        <w:spacing w:after="160" w:line="259" w:lineRule="auto"/>
      </w:pPr>
      <w:r w:rsidRPr="00581984">
        <w:t>Aktywne monitorowanie logów systemowych (np. auth.log, Windows Event Viewer) – pozwala na wykrycie anomalii i wczesne reagowanie na potencjalne zagrożenia.</w:t>
      </w:r>
    </w:p>
    <w:p w14:paraId="0AC72356" w14:textId="77777777" w:rsidR="005A25D3" w:rsidRPr="00581984" w:rsidRDefault="005A25D3" w:rsidP="005A25D3">
      <w:pPr>
        <w:numPr>
          <w:ilvl w:val="0"/>
          <w:numId w:val="16"/>
        </w:numPr>
        <w:spacing w:after="160" w:line="259" w:lineRule="auto"/>
      </w:pPr>
      <w:r w:rsidRPr="00581984">
        <w:t xml:space="preserve">Integracja z systemami IDS/IPS (np. </w:t>
      </w:r>
      <w:proofErr w:type="spellStart"/>
      <w:r w:rsidRPr="00581984">
        <w:t>Snort</w:t>
      </w:r>
      <w:proofErr w:type="spellEnd"/>
      <w:r w:rsidRPr="00581984">
        <w:t xml:space="preserve">, </w:t>
      </w:r>
      <w:proofErr w:type="spellStart"/>
      <w:r w:rsidRPr="00581984">
        <w:t>Suricata</w:t>
      </w:r>
      <w:proofErr w:type="spellEnd"/>
      <w:r w:rsidRPr="00581984">
        <w:t xml:space="preserve">) – może pozwolić na identyfikację charakterystycznych wzorców ataków </w:t>
      </w:r>
      <w:proofErr w:type="spellStart"/>
      <w:r w:rsidRPr="00581984">
        <w:t>brute</w:t>
      </w:r>
      <w:proofErr w:type="spellEnd"/>
      <w:r w:rsidRPr="00581984">
        <w:t xml:space="preserve"> </w:t>
      </w:r>
      <w:proofErr w:type="spellStart"/>
      <w:r w:rsidRPr="00581984">
        <w:t>force</w:t>
      </w:r>
      <w:proofErr w:type="spellEnd"/>
      <w:r w:rsidRPr="00581984">
        <w:t>.</w:t>
      </w:r>
    </w:p>
    <w:p w14:paraId="14A35CEE" w14:textId="77777777" w:rsidR="005A25D3" w:rsidRPr="00581984" w:rsidRDefault="005A25D3" w:rsidP="005A25D3">
      <w:pPr>
        <w:numPr>
          <w:ilvl w:val="0"/>
          <w:numId w:val="16"/>
        </w:numPr>
        <w:spacing w:after="160" w:line="259" w:lineRule="auto"/>
      </w:pPr>
      <w:r w:rsidRPr="00581984">
        <w:t>Stosowanie uwierzytelniania dwuskładnikowego na poziomie systemu operacyjnego lub aplikacji (jeśli wspierane) – istotnie podnosi poziom bezpieczeństwa, nawet przy skutecznym odgadnięciu loginu i hasła.</w:t>
      </w:r>
    </w:p>
    <w:p w14:paraId="5A30E343" w14:textId="2A561DCC" w:rsidR="005A25D3" w:rsidRDefault="000842EC" w:rsidP="005A25D3">
      <w:r>
        <w:t>Mimo, że t</w:t>
      </w:r>
      <w:r w:rsidR="005A25D3" w:rsidRPr="0043709A">
        <w:t xml:space="preserve">estowana aplikacja webowa była celowo uproszczona i pozbawiona zabezpieczeń, kluczowym wnioskiem z badań jest brak systemowych mechanizmów obrony przed zautomatyzowanym atakiem </w:t>
      </w:r>
      <w:proofErr w:type="spellStart"/>
      <w:r w:rsidR="005A25D3" w:rsidRPr="0043709A">
        <w:t>brute</w:t>
      </w:r>
      <w:proofErr w:type="spellEnd"/>
      <w:r w:rsidR="005A25D3" w:rsidRPr="0043709A">
        <w:t xml:space="preserve"> </w:t>
      </w:r>
      <w:proofErr w:type="spellStart"/>
      <w:r w:rsidR="005A25D3" w:rsidRPr="0043709A">
        <w:t>force</w:t>
      </w:r>
      <w:proofErr w:type="spellEnd"/>
      <w:r w:rsidR="005A25D3" w:rsidRPr="0043709A">
        <w:t>. Wdrożenie odpowiednich zabezpieczeń po stronie systemu operacyjnego ma zatem istotne znaczenie w ochronie usług dostępnych w sieci.</w:t>
      </w:r>
    </w:p>
    <w:p w14:paraId="4DF20DDD" w14:textId="4BA3EC1F" w:rsidR="00487328" w:rsidRDefault="00487328" w:rsidP="00487328">
      <w:pPr>
        <w:pStyle w:val="Heading2"/>
      </w:pPr>
      <w:r>
        <w:t>Eskalacja uprawnień</w:t>
      </w:r>
    </w:p>
    <w:p w14:paraId="6EB79956" w14:textId="26E762EA" w:rsidR="005F38F2" w:rsidRPr="00BE7879" w:rsidRDefault="00047D0D" w:rsidP="005F38F2">
      <w:pPr>
        <w:pStyle w:val="Heading3"/>
      </w:pPr>
      <w:r w:rsidRPr="00A53C69">
        <w:t xml:space="preserve">Eskalacja uprawnień – </w:t>
      </w:r>
      <w:r>
        <w:t>wprowadzenie teoretyczne</w:t>
      </w:r>
    </w:p>
    <w:p w14:paraId="17468EEB" w14:textId="77777777" w:rsidR="000E5888" w:rsidRPr="006D1802" w:rsidRDefault="000E5888" w:rsidP="000E5888">
      <w:r w:rsidRPr="006D1802">
        <w:t xml:space="preserve">Eskalacja uprawnień stanowi jedną z najistotniejszych kategorii zagrożeń w kontekście bezpieczeństwa systemów operacyjnych. Polega na nieuprawnionym uzyskaniu dostępu do poziomu uprawnień wyższego niż przypisany użytkownikowi – na przykład </w:t>
      </w:r>
      <w:r w:rsidRPr="006D1802">
        <w:lastRenderedPageBreak/>
        <w:t>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t>7</w:t>
      </w:r>
      <w:r w:rsidRPr="006D1802">
        <w:t>].</w:t>
      </w:r>
    </w:p>
    <w:p w14:paraId="08E588CB" w14:textId="77777777" w:rsidR="000E5888" w:rsidRPr="006D1802" w:rsidRDefault="000E5888" w:rsidP="000E5888">
      <w:r w:rsidRPr="006D1802">
        <w:t>Wyróżnia się dwa podstawowe typy ataków eskalacyjnych:</w:t>
      </w:r>
    </w:p>
    <w:p w14:paraId="68BD88CB" w14:textId="77777777" w:rsidR="000E5888" w:rsidRPr="006D1802" w:rsidRDefault="000E5888" w:rsidP="000E5888">
      <w:pPr>
        <w:numPr>
          <w:ilvl w:val="0"/>
          <w:numId w:val="17"/>
        </w:numPr>
        <w:spacing w:after="160" w:line="259" w:lineRule="auto"/>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t xml:space="preserve"> [18]</w:t>
      </w:r>
      <w:r w:rsidRPr="006D1802">
        <w:t>.</w:t>
      </w:r>
    </w:p>
    <w:p w14:paraId="4A35C4AA" w14:textId="77777777" w:rsidR="000E5888" w:rsidRPr="006D1802" w:rsidRDefault="000E5888" w:rsidP="000E5888">
      <w:pPr>
        <w:numPr>
          <w:ilvl w:val="0"/>
          <w:numId w:val="17"/>
        </w:numPr>
        <w:spacing w:after="160" w:line="259" w:lineRule="auto"/>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t xml:space="preserve"> [18]</w:t>
      </w:r>
      <w:r w:rsidRPr="006D1802">
        <w:t>.</w:t>
      </w:r>
    </w:p>
    <w:p w14:paraId="0BC67D56" w14:textId="77777777" w:rsidR="000E5888" w:rsidRPr="006D1802" w:rsidRDefault="000E5888" w:rsidP="000E5888">
      <w:r w:rsidRPr="006D1802">
        <w:t>W systemach Linux i Windows występuje szereg technik eskalacyjnych, z których najczęściej wykorzystywane obejmują:</w:t>
      </w:r>
    </w:p>
    <w:p w14:paraId="58C2FBF8" w14:textId="77777777" w:rsidR="000E5888" w:rsidRPr="006D1802" w:rsidRDefault="000E5888" w:rsidP="000E5888">
      <w:pPr>
        <w:numPr>
          <w:ilvl w:val="0"/>
          <w:numId w:val="18"/>
        </w:numPr>
        <w:spacing w:after="160" w:line="259" w:lineRule="auto"/>
        <w:rPr>
          <w:lang w:val="en-US"/>
        </w:rPr>
      </w:pPr>
      <w:proofErr w:type="spellStart"/>
      <w:r w:rsidRPr="006D1802">
        <w:rPr>
          <w:lang w:val="en-US"/>
        </w:rPr>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Pr>
          <w:lang w:val="en-US"/>
        </w:rPr>
        <w:t>18</w:t>
      </w:r>
      <w:r w:rsidRPr="006D1802">
        <w:rPr>
          <w:lang w:val="en-US"/>
        </w:rPr>
        <w:t>];</w:t>
      </w:r>
    </w:p>
    <w:p w14:paraId="4B494DFB" w14:textId="77777777" w:rsidR="000E5888" w:rsidRPr="006D1802" w:rsidRDefault="000E5888" w:rsidP="000E5888">
      <w:pPr>
        <w:numPr>
          <w:ilvl w:val="0"/>
          <w:numId w:val="18"/>
        </w:numPr>
        <w:spacing w:after="160" w:line="259" w:lineRule="auto"/>
      </w:pPr>
      <w:r w:rsidRPr="006D1802">
        <w:t>pliki wykonywalne z ustawionym bitem SUID;</w:t>
      </w:r>
    </w:p>
    <w:p w14:paraId="56417DCF" w14:textId="77777777" w:rsidR="000E5888" w:rsidRPr="006D1802" w:rsidRDefault="000E5888" w:rsidP="000E5888">
      <w:pPr>
        <w:numPr>
          <w:ilvl w:val="0"/>
          <w:numId w:val="18"/>
        </w:numPr>
        <w:spacing w:after="160" w:line="259" w:lineRule="auto"/>
      </w:pPr>
      <w:r w:rsidRPr="006D1802">
        <w:t xml:space="preserve">zadania </w:t>
      </w:r>
      <w:proofErr w:type="spellStart"/>
      <w:r w:rsidRPr="006D1802">
        <w:t>cron</w:t>
      </w:r>
      <w:proofErr w:type="spellEnd"/>
      <w:r w:rsidRPr="006D1802">
        <w:t xml:space="preserve"> oraz skrypty uruchamiane z uprawnieniami administratora;</w:t>
      </w:r>
    </w:p>
    <w:p w14:paraId="2984500F" w14:textId="77777777" w:rsidR="000E5888" w:rsidRPr="006D1802" w:rsidRDefault="000E5888" w:rsidP="000E5888">
      <w:pPr>
        <w:numPr>
          <w:ilvl w:val="0"/>
          <w:numId w:val="18"/>
        </w:numPr>
        <w:spacing w:after="160" w:line="259" w:lineRule="auto"/>
        <w:rPr>
          <w:lang w:val="en-US"/>
        </w:rPr>
      </w:pPr>
      <w:r w:rsidRPr="006D1802">
        <w:t xml:space="preserve">znane podatności jądra systemu operacyjnego (np. </w:t>
      </w:r>
      <w:r w:rsidRPr="006D1802">
        <w:rPr>
          <w:lang w:val="en-US"/>
        </w:rPr>
        <w:t>Dirty COW, CVE-2016-5195);</w:t>
      </w:r>
    </w:p>
    <w:p w14:paraId="54000B77" w14:textId="77777777" w:rsidR="000E5888" w:rsidRPr="006D1802" w:rsidRDefault="000E5888" w:rsidP="000E5888">
      <w:pPr>
        <w:numPr>
          <w:ilvl w:val="0"/>
          <w:numId w:val="18"/>
        </w:numPr>
        <w:spacing w:after="160" w:line="259" w:lineRule="auto"/>
      </w:pPr>
      <w:r w:rsidRPr="006D1802">
        <w:t>niezabezpieczone skrypty startowe oraz pliki z nadanymi niepoprawnymi uprawnieniami [</w:t>
      </w:r>
      <w:r>
        <w:t>18</w:t>
      </w:r>
      <w:r w:rsidRPr="006D1802">
        <w:t>].</w:t>
      </w:r>
    </w:p>
    <w:p w14:paraId="20C4C107" w14:textId="77777777" w:rsidR="000E5888" w:rsidRDefault="000E5888" w:rsidP="000E5888">
      <w:pPr>
        <w:rPr>
          <w:b/>
          <w:bCs/>
        </w:rPr>
      </w:pPr>
    </w:p>
    <w:p w14:paraId="372DF97E" w14:textId="77777777" w:rsidR="000E5888" w:rsidRPr="006D1802" w:rsidRDefault="000E5888" w:rsidP="000E5888">
      <w:r w:rsidRPr="006D1802">
        <w:t>W celu automatycznego rozpoznawania podatności eskalacyjnych stosuje się m.in.:</w:t>
      </w:r>
    </w:p>
    <w:p w14:paraId="79C92957" w14:textId="77777777" w:rsidR="000E5888" w:rsidRPr="006D1802" w:rsidRDefault="000E5888" w:rsidP="000E5888">
      <w:pPr>
        <w:numPr>
          <w:ilvl w:val="0"/>
          <w:numId w:val="19"/>
        </w:numPr>
        <w:spacing w:after="160" w:line="259" w:lineRule="auto"/>
      </w:pPr>
      <w:proofErr w:type="spellStart"/>
      <w:r w:rsidRPr="006D1802">
        <w:t>linpeas</w:t>
      </w:r>
      <w:proofErr w:type="spellEnd"/>
      <w:r w:rsidRPr="006D1802">
        <w:t xml:space="preserve"> – skaner bezpieczeństwa analizujący konfigurację systemu;</w:t>
      </w:r>
    </w:p>
    <w:p w14:paraId="3543F541" w14:textId="77777777" w:rsidR="000E5888" w:rsidRPr="006D1802" w:rsidRDefault="000E5888" w:rsidP="000E5888">
      <w:pPr>
        <w:numPr>
          <w:ilvl w:val="0"/>
          <w:numId w:val="19"/>
        </w:numPr>
        <w:spacing w:after="160" w:line="259" w:lineRule="auto"/>
      </w:pPr>
      <w:proofErr w:type="spellStart"/>
      <w:r w:rsidRPr="006D1802">
        <w:t>GTFOBins</w:t>
      </w:r>
      <w:proofErr w:type="spellEnd"/>
      <w:r w:rsidRPr="006D1802">
        <w:t xml:space="preserve"> – baza operacji możliwych do wykorzystania w atakach eskalacyjnych;</w:t>
      </w:r>
    </w:p>
    <w:p w14:paraId="0B2481D4" w14:textId="77777777" w:rsidR="000E5888" w:rsidRPr="006D1802" w:rsidRDefault="000E5888" w:rsidP="000E5888">
      <w:pPr>
        <w:numPr>
          <w:ilvl w:val="0"/>
          <w:numId w:val="19"/>
        </w:numPr>
        <w:spacing w:after="160" w:line="259" w:lineRule="auto"/>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29552DF" w14:textId="77777777" w:rsidR="000E5888" w:rsidRPr="006D1802" w:rsidRDefault="000E5888" w:rsidP="000E5888">
      <w:pPr>
        <w:numPr>
          <w:ilvl w:val="0"/>
          <w:numId w:val="19"/>
        </w:numPr>
        <w:spacing w:after="160" w:line="259" w:lineRule="auto"/>
      </w:pPr>
      <w:proofErr w:type="spellStart"/>
      <w:r w:rsidRPr="006D1802">
        <w:t>sudo</w:t>
      </w:r>
      <w:proofErr w:type="spellEnd"/>
      <w:r w:rsidRPr="006D1802">
        <w:t xml:space="preserve"> -l – manualne narzędzie do przeglądu dostępnych komend z uprawnieniami administratora [</w:t>
      </w:r>
      <w:r>
        <w:t>18</w:t>
      </w:r>
      <w:r w:rsidRPr="006D1802">
        <w:t>].</w:t>
      </w:r>
    </w:p>
    <w:p w14:paraId="0598F8FA" w14:textId="77777777" w:rsidR="000E5888" w:rsidRPr="006D1802" w:rsidRDefault="000E5888" w:rsidP="000E5888">
      <w:r w:rsidRPr="006D1802">
        <w:t>W środowiskach wirtualnych (VM) eskalacja uprawnień może prowadzić do eskalacji między maszynami lub nawet do przejęcia kontroli nad systemem hosta</w:t>
      </w:r>
      <w:r>
        <w:t>.</w:t>
      </w:r>
    </w:p>
    <w:p w14:paraId="589438A1" w14:textId="77777777" w:rsidR="000E5888" w:rsidRPr="006D1802" w:rsidRDefault="000E5888" w:rsidP="000E5888">
      <w:r w:rsidRPr="006D1802">
        <w:t>W celu ograniczenia ryzyka eskalacji uprawnień zaleca się stosowanie następujących praktyk:</w:t>
      </w:r>
    </w:p>
    <w:p w14:paraId="494D5FF7" w14:textId="77777777" w:rsidR="000E5888" w:rsidRPr="006D1802" w:rsidRDefault="000E5888" w:rsidP="000E5888">
      <w:pPr>
        <w:numPr>
          <w:ilvl w:val="0"/>
          <w:numId w:val="20"/>
        </w:numPr>
        <w:spacing w:after="160" w:line="259" w:lineRule="auto"/>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38675AA7" w14:textId="77777777" w:rsidR="000E5888" w:rsidRPr="006D1802" w:rsidRDefault="000E5888" w:rsidP="000E5888">
      <w:pPr>
        <w:numPr>
          <w:ilvl w:val="0"/>
          <w:numId w:val="20"/>
        </w:numPr>
        <w:spacing w:after="160" w:line="259" w:lineRule="auto"/>
        <w:rPr>
          <w:lang w:val="en-US"/>
        </w:rPr>
      </w:pPr>
      <w:proofErr w:type="spellStart"/>
      <w:r w:rsidRPr="006D1802">
        <w:rPr>
          <w:lang w:val="en-US"/>
        </w:rPr>
        <w:lastRenderedPageBreak/>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700D7CED" w14:textId="77777777" w:rsidR="000E5888" w:rsidRPr="006D1802" w:rsidRDefault="000E5888" w:rsidP="000E5888">
      <w:pPr>
        <w:numPr>
          <w:ilvl w:val="0"/>
          <w:numId w:val="20"/>
        </w:numPr>
        <w:spacing w:after="160" w:line="259" w:lineRule="auto"/>
      </w:pPr>
      <w:r w:rsidRPr="006D1802">
        <w:t>regularna aktualizacja systemu operacyjnego i bibliotek;</w:t>
      </w:r>
    </w:p>
    <w:p w14:paraId="507E7C25" w14:textId="77777777" w:rsidR="000E5888" w:rsidRPr="006D1802" w:rsidRDefault="000E5888" w:rsidP="000E5888">
      <w:pPr>
        <w:numPr>
          <w:ilvl w:val="0"/>
          <w:numId w:val="20"/>
        </w:numPr>
        <w:spacing w:after="160" w:line="259" w:lineRule="auto"/>
      </w:pPr>
      <w:r w:rsidRPr="006D1802">
        <w:t>stosowanie zasady minimalnych uprawnień (</w:t>
      </w:r>
      <w:proofErr w:type="spellStart"/>
      <w:r w:rsidRPr="006D1802">
        <w:t>PoLP</w:t>
      </w:r>
      <w:proofErr w:type="spellEnd"/>
      <w:r w:rsidRPr="006D1802">
        <w:t>);</w:t>
      </w:r>
    </w:p>
    <w:p w14:paraId="1F6D6E96" w14:textId="77777777" w:rsidR="000E5888" w:rsidRPr="006D1802" w:rsidRDefault="000E5888" w:rsidP="000E5888">
      <w:pPr>
        <w:numPr>
          <w:ilvl w:val="0"/>
          <w:numId w:val="20"/>
        </w:numPr>
        <w:spacing w:after="160" w:line="259" w:lineRule="auto"/>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t>19</w:t>
      </w:r>
      <w:r w:rsidRPr="006D1802">
        <w:t>].</w:t>
      </w:r>
    </w:p>
    <w:p w14:paraId="3E90BC01" w14:textId="4C8FD70F" w:rsidR="000E5888" w:rsidRPr="00BE7879" w:rsidRDefault="00615F90" w:rsidP="000E5888">
      <w:pPr>
        <w:pStyle w:val="Heading3"/>
      </w:pPr>
      <w:r w:rsidRPr="007D44FF">
        <w:t>Eskalacja uprawnień przez plik /bin/</w:t>
      </w:r>
      <w:proofErr w:type="spellStart"/>
      <w:r w:rsidRPr="007D44FF">
        <w:t>bash</w:t>
      </w:r>
      <w:proofErr w:type="spellEnd"/>
      <w:r w:rsidRPr="007D44FF">
        <w:t xml:space="preserve"> z ustawionym bitem SUID</w:t>
      </w:r>
    </w:p>
    <w:p w14:paraId="6F1A9F60" w14:textId="77777777" w:rsidR="008A1A69" w:rsidRPr="007D44FF" w:rsidRDefault="008A1A69" w:rsidP="008A1A69">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6B6120AE" w14:textId="77777777" w:rsidR="008A1A69" w:rsidRPr="007D44FF" w:rsidRDefault="008A1A69" w:rsidP="008A1A69">
      <w:pPr>
        <w:numPr>
          <w:ilvl w:val="0"/>
          <w:numId w:val="21"/>
        </w:numPr>
        <w:spacing w:after="160" w:line="259" w:lineRule="auto"/>
        <w:jc w:val="left"/>
        <w:rPr>
          <w:lang w:val="en-US"/>
        </w:rPr>
      </w:pPr>
      <w:r w:rsidRPr="007D44FF">
        <w:rPr>
          <w:lang w:val="en-US"/>
        </w:rPr>
        <w:t>System: Ubuntu 22.04 LTS</w:t>
      </w:r>
    </w:p>
    <w:p w14:paraId="082FA854" w14:textId="77777777" w:rsidR="008A1A69" w:rsidRPr="007D44FF" w:rsidRDefault="008A1A69" w:rsidP="008A1A69">
      <w:pPr>
        <w:numPr>
          <w:ilvl w:val="0"/>
          <w:numId w:val="21"/>
        </w:numPr>
        <w:spacing w:after="160" w:line="259" w:lineRule="auto"/>
        <w:jc w:val="left"/>
      </w:pPr>
      <w:r w:rsidRPr="007D44FF">
        <w:t>Użytkownik testowy: testuser1 (zwykły użytkownik)</w:t>
      </w:r>
    </w:p>
    <w:p w14:paraId="27594E66" w14:textId="77777777" w:rsidR="008A1A69" w:rsidRPr="007D44FF" w:rsidRDefault="008A1A69" w:rsidP="008A1A69">
      <w:pPr>
        <w:numPr>
          <w:ilvl w:val="0"/>
          <w:numId w:val="21"/>
        </w:numPr>
        <w:spacing w:after="160" w:line="259" w:lineRule="auto"/>
        <w:jc w:val="left"/>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28215528" w14:textId="77777777" w:rsidR="008A1A69" w:rsidRPr="007D44FF" w:rsidRDefault="008A1A69" w:rsidP="008A1A69">
      <w:pPr>
        <w:numPr>
          <w:ilvl w:val="0"/>
          <w:numId w:val="21"/>
        </w:numPr>
        <w:spacing w:after="160" w:line="259" w:lineRule="auto"/>
        <w:jc w:val="left"/>
      </w:pPr>
      <w:r w:rsidRPr="007D44FF">
        <w:t>Metoda ataku: uruchomienie /bin/</w:t>
      </w:r>
      <w:proofErr w:type="spellStart"/>
      <w:r w:rsidRPr="007D44FF">
        <w:t>bash</w:t>
      </w:r>
      <w:proofErr w:type="spellEnd"/>
      <w:r w:rsidRPr="007D44FF">
        <w:t xml:space="preserve"> -p przez użytkownika nieuprzywilejowanego</w:t>
      </w:r>
    </w:p>
    <w:p w14:paraId="21CC988E" w14:textId="77777777" w:rsidR="008A1A69" w:rsidRDefault="008A1A69" w:rsidP="008A1A69"/>
    <w:p w14:paraId="41053BD4" w14:textId="77777777" w:rsidR="008A1A69" w:rsidRPr="007D44FF" w:rsidRDefault="008A1A69" w:rsidP="008A1A69">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Pr>
          <w:b/>
          <w:bCs/>
          <w:lang w:val="en-US"/>
        </w:rPr>
        <w:t>:</w:t>
      </w:r>
    </w:p>
    <w:p w14:paraId="00D50F5B" w14:textId="77777777" w:rsidR="008A1A69" w:rsidRPr="007D44FF" w:rsidRDefault="008A1A69" w:rsidP="008A1A69">
      <w:pPr>
        <w:numPr>
          <w:ilvl w:val="0"/>
          <w:numId w:val="22"/>
        </w:numPr>
        <w:spacing w:after="160" w:line="259" w:lineRule="auto"/>
        <w:jc w:val="left"/>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08BAD9A6" w14:textId="77777777" w:rsidR="008A1A69" w:rsidRDefault="008A1A69" w:rsidP="008A1A69">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033C62A4" w14:textId="77777777" w:rsidR="008A1A69" w:rsidRDefault="008A1A69" w:rsidP="008A1A69">
      <w:pPr>
        <w:pStyle w:val="ListParagraph"/>
        <w:numPr>
          <w:ilvl w:val="0"/>
          <w:numId w:val="22"/>
        </w:numPr>
        <w:spacing w:after="160" w:line="259" w:lineRule="auto"/>
        <w:jc w:val="left"/>
      </w:pPr>
      <w:r w:rsidRPr="007D44FF">
        <w:rPr>
          <w:b/>
          <w:bCs/>
        </w:rPr>
        <w:t>Zalogowano się na konto testuser1</w:t>
      </w:r>
      <w:r w:rsidRPr="007D44FF">
        <w:t>, uruchomiono nową powłokę z opcją -p (zachowanie efektywnego UID):</w:t>
      </w:r>
    </w:p>
    <w:p w14:paraId="3EA0E86F" w14:textId="77777777" w:rsidR="008A1A69" w:rsidRDefault="008A1A69" w:rsidP="008A1A69">
      <w:pPr>
        <w:pStyle w:val="ListParagraph"/>
      </w:pPr>
      <w:r w:rsidRPr="007D44FF">
        <w:t>/bin/</w:t>
      </w:r>
      <w:proofErr w:type="spellStart"/>
      <w:r w:rsidRPr="007D44FF">
        <w:t>bash</w:t>
      </w:r>
      <w:proofErr w:type="spellEnd"/>
      <w:r w:rsidRPr="007D44FF">
        <w:t xml:space="preserve"> -p</w:t>
      </w:r>
    </w:p>
    <w:p w14:paraId="3E01CB06" w14:textId="77777777" w:rsidR="008A1A69" w:rsidRDefault="008A1A69" w:rsidP="008A1A69">
      <w:pPr>
        <w:pStyle w:val="ListParagraph"/>
        <w:numPr>
          <w:ilvl w:val="0"/>
          <w:numId w:val="22"/>
        </w:numPr>
        <w:spacing w:after="160" w:line="259" w:lineRule="auto"/>
        <w:jc w:val="left"/>
      </w:pPr>
      <w:r w:rsidRPr="007D44FF">
        <w:rPr>
          <w:b/>
          <w:bCs/>
        </w:rPr>
        <w:t>Sprawdzono efektywne ID użytkownika</w:t>
      </w:r>
      <w:r w:rsidRPr="007D44FF">
        <w:t>:</w:t>
      </w:r>
    </w:p>
    <w:p w14:paraId="65D66C0F" w14:textId="77777777" w:rsidR="008A1A69" w:rsidRPr="007D44FF" w:rsidRDefault="008A1A69" w:rsidP="008A1A69">
      <w:pPr>
        <w:pStyle w:val="ListParagraph"/>
        <w:rPr>
          <w:lang w:val="en-US"/>
        </w:rPr>
      </w:pPr>
      <w:r w:rsidRPr="007D44FF">
        <w:rPr>
          <w:lang w:val="en-US"/>
        </w:rPr>
        <w:t>id</w:t>
      </w:r>
    </w:p>
    <w:p w14:paraId="6DFC7535" w14:textId="77777777" w:rsidR="008A1A69" w:rsidRDefault="008A1A69" w:rsidP="008A1A69">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09295277" w14:textId="77777777" w:rsidR="008A1A69" w:rsidRPr="009D2F0B" w:rsidRDefault="008A1A69" w:rsidP="008A1A69">
      <w:pPr>
        <w:rPr>
          <w:lang w:val="en-US"/>
        </w:rPr>
      </w:pPr>
    </w:p>
    <w:p w14:paraId="114D5B67" w14:textId="77777777" w:rsidR="008A1A69" w:rsidRDefault="008A1A69" w:rsidP="008A1A69">
      <w:r w:rsidRPr="007D44FF">
        <w:lastRenderedPageBreak/>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4"/>
        <w:gridCol w:w="3118"/>
        <w:gridCol w:w="3133"/>
      </w:tblGrid>
      <w:tr w:rsidR="008D5FD9" w:rsidRPr="008D5FD9" w14:paraId="0259A64B" w14:textId="77777777" w:rsidTr="00845DCE">
        <w:trPr>
          <w:tblHeader/>
          <w:tblCellSpacing w:w="15" w:type="dxa"/>
        </w:trPr>
        <w:tc>
          <w:tcPr>
            <w:tcW w:w="0" w:type="auto"/>
            <w:vAlign w:val="center"/>
            <w:hideMark/>
          </w:tcPr>
          <w:p w14:paraId="555813D4"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proofErr w:type="spellStart"/>
            <w:r w:rsidRPr="008D5FD9">
              <w:rPr>
                <w:rFonts w:ascii="Aptos" w:eastAsia="Aptos" w:hAnsi="Aptos"/>
                <w:b/>
                <w:bCs/>
                <w:kern w:val="2"/>
                <w:sz w:val="22"/>
                <w:szCs w:val="22"/>
                <w:lang w:val="en-US" w:eastAsia="en-US"/>
                <w14:ligatures w14:val="standardContextual"/>
              </w:rPr>
              <w:t>Parametr</w:t>
            </w:r>
            <w:proofErr w:type="spellEnd"/>
          </w:p>
        </w:tc>
        <w:tc>
          <w:tcPr>
            <w:tcW w:w="0" w:type="auto"/>
            <w:vAlign w:val="center"/>
            <w:hideMark/>
          </w:tcPr>
          <w:p w14:paraId="2EFD821C"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VM</w:t>
            </w:r>
          </w:p>
        </w:tc>
        <w:tc>
          <w:tcPr>
            <w:tcW w:w="0" w:type="auto"/>
            <w:vAlign w:val="center"/>
            <w:hideMark/>
          </w:tcPr>
          <w:p w14:paraId="4E753AB2"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Bare Metal</w:t>
            </w:r>
          </w:p>
        </w:tc>
      </w:tr>
      <w:tr w:rsidR="008D5FD9" w:rsidRPr="008D5FD9" w14:paraId="4782FB35" w14:textId="77777777" w:rsidTr="00845DCE">
        <w:trPr>
          <w:tblCellSpacing w:w="15" w:type="dxa"/>
        </w:trPr>
        <w:tc>
          <w:tcPr>
            <w:tcW w:w="0" w:type="auto"/>
            <w:vAlign w:val="center"/>
            <w:hideMark/>
          </w:tcPr>
          <w:p w14:paraId="444D46BD"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System </w:t>
            </w:r>
            <w:proofErr w:type="spellStart"/>
            <w:r w:rsidRPr="008D5FD9">
              <w:rPr>
                <w:rFonts w:ascii="Aptos" w:eastAsia="Aptos" w:hAnsi="Aptos"/>
                <w:kern w:val="2"/>
                <w:sz w:val="22"/>
                <w:szCs w:val="22"/>
                <w:lang w:val="en-US" w:eastAsia="en-US"/>
                <w14:ligatures w14:val="standardContextual"/>
              </w:rPr>
              <w:t>operacyjny</w:t>
            </w:r>
            <w:proofErr w:type="spellEnd"/>
          </w:p>
        </w:tc>
        <w:tc>
          <w:tcPr>
            <w:tcW w:w="0" w:type="auto"/>
            <w:vAlign w:val="center"/>
            <w:hideMark/>
          </w:tcPr>
          <w:p w14:paraId="639FA30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c>
          <w:tcPr>
            <w:tcW w:w="0" w:type="auto"/>
            <w:vAlign w:val="center"/>
            <w:hideMark/>
          </w:tcPr>
          <w:p w14:paraId="7E3EBA6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r>
      <w:tr w:rsidR="008D5FD9" w:rsidRPr="008D5FD9" w14:paraId="00E98D0A" w14:textId="77777777" w:rsidTr="00845DCE">
        <w:trPr>
          <w:tblCellSpacing w:w="15" w:type="dxa"/>
        </w:trPr>
        <w:tc>
          <w:tcPr>
            <w:tcW w:w="0" w:type="auto"/>
            <w:vAlign w:val="center"/>
            <w:hideMark/>
          </w:tcPr>
          <w:p w14:paraId="06EBF3C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Użytkownik</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testowy</w:t>
            </w:r>
            <w:proofErr w:type="spellEnd"/>
          </w:p>
        </w:tc>
        <w:tc>
          <w:tcPr>
            <w:tcW w:w="0" w:type="auto"/>
            <w:vAlign w:val="center"/>
            <w:hideMark/>
          </w:tcPr>
          <w:p w14:paraId="24F4C742"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c>
          <w:tcPr>
            <w:tcW w:w="0" w:type="auto"/>
            <w:vAlign w:val="center"/>
            <w:hideMark/>
          </w:tcPr>
          <w:p w14:paraId="5D8CE2E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r>
      <w:tr w:rsidR="008D5FD9" w:rsidRPr="008D5FD9" w14:paraId="020D9806" w14:textId="77777777" w:rsidTr="00845DCE">
        <w:trPr>
          <w:tblCellSpacing w:w="15" w:type="dxa"/>
        </w:trPr>
        <w:tc>
          <w:tcPr>
            <w:tcW w:w="0" w:type="auto"/>
            <w:vAlign w:val="center"/>
            <w:hideMark/>
          </w:tcPr>
          <w:p w14:paraId="1AD4794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Błąd</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konfiguracyjny</w:t>
            </w:r>
            <w:proofErr w:type="spellEnd"/>
          </w:p>
        </w:tc>
        <w:tc>
          <w:tcPr>
            <w:tcW w:w="0" w:type="auto"/>
            <w:vAlign w:val="center"/>
            <w:hideMark/>
          </w:tcPr>
          <w:p w14:paraId="643E2915"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c>
          <w:tcPr>
            <w:tcW w:w="0" w:type="auto"/>
            <w:vAlign w:val="center"/>
            <w:hideMark/>
          </w:tcPr>
          <w:p w14:paraId="3FBAF31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r>
      <w:tr w:rsidR="008D5FD9" w:rsidRPr="008D5FD9" w14:paraId="2F94944B" w14:textId="77777777" w:rsidTr="00845DCE">
        <w:trPr>
          <w:tblCellSpacing w:w="15" w:type="dxa"/>
        </w:trPr>
        <w:tc>
          <w:tcPr>
            <w:tcW w:w="0" w:type="auto"/>
            <w:vAlign w:val="center"/>
            <w:hideMark/>
          </w:tcPr>
          <w:p w14:paraId="5E8DD4A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Polecenie</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atakujące</w:t>
            </w:r>
            <w:proofErr w:type="spellEnd"/>
          </w:p>
        </w:tc>
        <w:tc>
          <w:tcPr>
            <w:tcW w:w="0" w:type="auto"/>
            <w:vAlign w:val="center"/>
            <w:hideMark/>
          </w:tcPr>
          <w:p w14:paraId="0223E68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c>
          <w:tcPr>
            <w:tcW w:w="0" w:type="auto"/>
            <w:vAlign w:val="center"/>
            <w:hideMark/>
          </w:tcPr>
          <w:p w14:paraId="364FD46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r>
      <w:tr w:rsidR="008D5FD9" w:rsidRPr="008D5FD9" w14:paraId="1CDEA7B7" w14:textId="77777777" w:rsidTr="00845DCE">
        <w:trPr>
          <w:tblCellSpacing w:w="15" w:type="dxa"/>
        </w:trPr>
        <w:tc>
          <w:tcPr>
            <w:tcW w:w="0" w:type="auto"/>
            <w:vAlign w:val="center"/>
            <w:hideMark/>
          </w:tcPr>
          <w:p w14:paraId="7209CB0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Efektywny</w:t>
            </w:r>
            <w:proofErr w:type="spellEnd"/>
            <w:r w:rsidRPr="008D5FD9">
              <w:rPr>
                <w:rFonts w:ascii="Aptos" w:eastAsia="Aptos" w:hAnsi="Aptos"/>
                <w:kern w:val="2"/>
                <w:sz w:val="22"/>
                <w:szCs w:val="22"/>
                <w:lang w:val="en-US" w:eastAsia="en-US"/>
                <w14:ligatures w14:val="standardContextual"/>
              </w:rPr>
              <w:t xml:space="preserve"> UID po </w:t>
            </w:r>
            <w:proofErr w:type="spellStart"/>
            <w:r w:rsidRPr="008D5FD9">
              <w:rPr>
                <w:rFonts w:ascii="Aptos" w:eastAsia="Aptos" w:hAnsi="Aptos"/>
                <w:kern w:val="2"/>
                <w:sz w:val="22"/>
                <w:szCs w:val="22"/>
                <w:lang w:val="en-US" w:eastAsia="en-US"/>
                <w14:ligatures w14:val="standardContextual"/>
              </w:rPr>
              <w:t>ataku</w:t>
            </w:r>
            <w:proofErr w:type="spellEnd"/>
          </w:p>
        </w:tc>
        <w:tc>
          <w:tcPr>
            <w:tcW w:w="0" w:type="auto"/>
            <w:vAlign w:val="center"/>
            <w:hideMark/>
          </w:tcPr>
          <w:p w14:paraId="7CBF8856"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c>
          <w:tcPr>
            <w:tcW w:w="0" w:type="auto"/>
            <w:vAlign w:val="center"/>
            <w:hideMark/>
          </w:tcPr>
          <w:p w14:paraId="5ADE4A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r>
      <w:tr w:rsidR="008D5FD9" w:rsidRPr="008D5FD9" w14:paraId="17E13A0A" w14:textId="77777777" w:rsidTr="00845DCE">
        <w:trPr>
          <w:tblCellSpacing w:w="15" w:type="dxa"/>
        </w:trPr>
        <w:tc>
          <w:tcPr>
            <w:tcW w:w="0" w:type="auto"/>
            <w:vAlign w:val="center"/>
            <w:hideMark/>
          </w:tcPr>
          <w:p w14:paraId="24D4DC91"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Wynik</w:t>
            </w:r>
            <w:proofErr w:type="spellEnd"/>
          </w:p>
        </w:tc>
        <w:tc>
          <w:tcPr>
            <w:tcW w:w="0" w:type="auto"/>
            <w:vAlign w:val="center"/>
            <w:hideMark/>
          </w:tcPr>
          <w:p w14:paraId="151E6C4A"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c>
          <w:tcPr>
            <w:tcW w:w="0" w:type="auto"/>
            <w:vAlign w:val="center"/>
            <w:hideMark/>
          </w:tcPr>
          <w:p w14:paraId="4B2CFC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r>
    </w:tbl>
    <w:p w14:paraId="7C567D8C" w14:textId="0DA9AB91" w:rsidR="00B03C94" w:rsidRPr="007D44FF" w:rsidRDefault="00B03C94" w:rsidP="00B03C94">
      <w:r w:rsidRPr="009B119E">
        <w:t xml:space="preserve">Tabela </w:t>
      </w:r>
      <w:r>
        <w:t>X.</w:t>
      </w:r>
      <w:r w:rsidRPr="009B119E">
        <w:t xml:space="preserve"> – Wyniki testu 1: SUID + /bin/</w:t>
      </w:r>
      <w:proofErr w:type="spellStart"/>
      <w:r w:rsidRPr="009B119E">
        <w:t>bash</w:t>
      </w:r>
      <w:proofErr w:type="spellEnd"/>
    </w:p>
    <w:p w14:paraId="63A47BAF" w14:textId="77777777" w:rsidR="004139AA" w:rsidRDefault="004139AA" w:rsidP="00806640"/>
    <w:p w14:paraId="5CC7F300" w14:textId="453A2B86" w:rsidR="00806640" w:rsidRPr="009B119E" w:rsidRDefault="00806640" w:rsidP="00806640">
      <w:r w:rsidRPr="009B119E">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7DC221BC" w14:textId="77777777" w:rsidR="00806640" w:rsidRPr="009B119E" w:rsidRDefault="00806640" w:rsidP="00806640">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1B95283A" w14:textId="77777777" w:rsidR="00806640" w:rsidRPr="009B119E" w:rsidRDefault="00806640" w:rsidP="00806640">
      <w:pPr>
        <w:rPr>
          <w:b/>
          <w:bCs/>
          <w:lang w:val="en-US"/>
        </w:rPr>
      </w:pPr>
      <w:proofErr w:type="spellStart"/>
      <w:r w:rsidRPr="009B119E">
        <w:rPr>
          <w:b/>
          <w:bCs/>
          <w:lang w:val="en-US"/>
        </w:rPr>
        <w:t>Zalecenia</w:t>
      </w:r>
      <w:proofErr w:type="spellEnd"/>
      <w:r>
        <w:rPr>
          <w:b/>
          <w:bCs/>
          <w:lang w:val="en-US"/>
        </w:rPr>
        <w:t>:</w:t>
      </w:r>
    </w:p>
    <w:p w14:paraId="44350785" w14:textId="77777777" w:rsidR="00806640" w:rsidRPr="009B119E" w:rsidRDefault="00806640" w:rsidP="00806640">
      <w:pPr>
        <w:numPr>
          <w:ilvl w:val="0"/>
          <w:numId w:val="23"/>
        </w:numPr>
        <w:spacing w:after="160" w:line="259" w:lineRule="auto"/>
        <w:jc w:val="left"/>
      </w:pPr>
      <w:r w:rsidRPr="009B119E">
        <w:t>Niedopuszczalne jest ręczne nadawanie bitu SUID plikom takim jak /bin/</w:t>
      </w:r>
      <w:proofErr w:type="spellStart"/>
      <w:r w:rsidRPr="009B119E">
        <w:t>bash</w:t>
      </w:r>
      <w:proofErr w:type="spellEnd"/>
      <w:r w:rsidRPr="009B119E">
        <w:t>.</w:t>
      </w:r>
    </w:p>
    <w:p w14:paraId="416E59F9" w14:textId="77777777" w:rsidR="00806640" w:rsidRPr="009B119E" w:rsidRDefault="00806640" w:rsidP="00806640">
      <w:pPr>
        <w:numPr>
          <w:ilvl w:val="0"/>
          <w:numId w:val="23"/>
        </w:numPr>
        <w:spacing w:after="160" w:line="259" w:lineRule="auto"/>
        <w:jc w:val="left"/>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1FC483EC" w14:textId="5E4AD1BD" w:rsidR="000E72C3" w:rsidRDefault="00806640" w:rsidP="00A529FB">
      <w:pPr>
        <w:numPr>
          <w:ilvl w:val="0"/>
          <w:numId w:val="23"/>
        </w:numPr>
        <w:spacing w:after="160" w:line="259" w:lineRule="auto"/>
        <w:jc w:val="left"/>
      </w:pPr>
      <w:r w:rsidRPr="009B119E">
        <w:t>W środowiskach produkcyjnych powinno się monitorować zmiany uprawnień systemowych plików binarnych.</w:t>
      </w:r>
    </w:p>
    <w:p w14:paraId="2E732D53" w14:textId="77777777" w:rsidR="00A529FB" w:rsidRDefault="00A529FB" w:rsidP="00A529FB">
      <w:pPr>
        <w:spacing w:after="160" w:line="259" w:lineRule="auto"/>
        <w:ind w:left="360" w:firstLine="0"/>
        <w:jc w:val="left"/>
      </w:pPr>
    </w:p>
    <w:p w14:paraId="2B1C296A" w14:textId="18D66AA4" w:rsidR="00A529FB" w:rsidRPr="00BE7879" w:rsidRDefault="000776C7" w:rsidP="00A529FB">
      <w:pPr>
        <w:pStyle w:val="Heading3"/>
      </w:pPr>
      <w:r w:rsidRPr="009D2F0B">
        <w:lastRenderedPageBreak/>
        <w:t xml:space="preserve">Eskalacja uprawnień przez błędną konfigurację </w:t>
      </w:r>
      <w:proofErr w:type="spellStart"/>
      <w:r w:rsidRPr="009D2F0B">
        <w:t>sudo</w:t>
      </w:r>
      <w:proofErr w:type="spellEnd"/>
    </w:p>
    <w:p w14:paraId="4E35F7DF" w14:textId="77777777" w:rsidR="00BE58E7" w:rsidRPr="009D2F0B" w:rsidRDefault="00BE58E7" w:rsidP="00BE58E7">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0772FDE8" w14:textId="77777777" w:rsidR="00BE58E7" w:rsidRPr="009D2F0B" w:rsidRDefault="00BE58E7" w:rsidP="00BE58E7">
      <w:pPr>
        <w:rPr>
          <w:b/>
          <w:bCs/>
          <w:lang w:val="en-US"/>
        </w:rPr>
      </w:pPr>
      <w:proofErr w:type="spellStart"/>
      <w:r w:rsidRPr="009D2F0B">
        <w:rPr>
          <w:b/>
          <w:bCs/>
          <w:lang w:val="en-US"/>
        </w:rPr>
        <w:t>Założenia</w:t>
      </w:r>
      <w:proofErr w:type="spellEnd"/>
    </w:p>
    <w:p w14:paraId="6183633A" w14:textId="77777777" w:rsidR="00BE58E7" w:rsidRPr="009D2F0B" w:rsidRDefault="00BE58E7" w:rsidP="00BE58E7">
      <w:pPr>
        <w:numPr>
          <w:ilvl w:val="0"/>
          <w:numId w:val="24"/>
        </w:numPr>
        <w:spacing w:after="160" w:line="259" w:lineRule="auto"/>
        <w:jc w:val="left"/>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8829FE2" w14:textId="77777777" w:rsidR="00BE58E7" w:rsidRPr="009D2F0B" w:rsidRDefault="00BE58E7" w:rsidP="00BE58E7">
      <w:pPr>
        <w:numPr>
          <w:ilvl w:val="0"/>
          <w:numId w:val="24"/>
        </w:numPr>
        <w:spacing w:after="160" w:line="259" w:lineRule="auto"/>
        <w:jc w:val="left"/>
      </w:pPr>
      <w:r w:rsidRPr="009D2F0B">
        <w:t>Utworzono użytkownika testuser</w:t>
      </w:r>
      <w:r>
        <w:t>1</w:t>
      </w:r>
      <w:r w:rsidRPr="009D2F0B">
        <w:t xml:space="preserve"> z ograniczonymi uprawnieniami.</w:t>
      </w:r>
    </w:p>
    <w:p w14:paraId="163C6597" w14:textId="77777777" w:rsidR="00BE58E7" w:rsidRDefault="00BE58E7" w:rsidP="00BE58E7">
      <w:pPr>
        <w:numPr>
          <w:ilvl w:val="0"/>
          <w:numId w:val="24"/>
        </w:numPr>
        <w:spacing w:after="160" w:line="259" w:lineRule="auto"/>
        <w:jc w:val="left"/>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26120615" w14:textId="77777777" w:rsidR="00BE58E7" w:rsidRDefault="00BE58E7" w:rsidP="00BE58E7">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1C801E43" w14:textId="77777777" w:rsidR="00BE58E7" w:rsidRPr="00F02E39" w:rsidRDefault="00BE58E7" w:rsidP="00BE58E7">
      <w:pPr>
        <w:ind w:left="360"/>
      </w:pPr>
      <w:r>
        <w:t xml:space="preserve">Pomimo, że </w:t>
      </w:r>
      <w:r w:rsidRPr="00F02E39">
        <w:t xml:space="preserve">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 — takie jak </w:t>
      </w:r>
      <w:proofErr w:type="spellStart"/>
      <w:r w:rsidRPr="00F02E39">
        <w:t>nano</w:t>
      </w:r>
      <w:proofErr w:type="spellEnd"/>
      <w:r w:rsidRPr="00F02E39">
        <w:t xml:space="preserve">, </w:t>
      </w:r>
      <w:proofErr w:type="spellStart"/>
      <w:r w:rsidRPr="00F02E39">
        <w:t>vim</w:t>
      </w:r>
      <w:proofErr w:type="spellEnd"/>
      <w:r w:rsidRPr="00F02E39">
        <w:t>, czy less — umożliwiają wywołanie powłoki systemowej. Taki dostęp może prowadzić do pełnej eskalacji uprawnień. Test stanowi zatem symulację błędnej, ale spotykanej konfiguracji bezpieczeństwa.</w:t>
      </w:r>
    </w:p>
    <w:p w14:paraId="7A15A084" w14:textId="77777777" w:rsidR="00BE58E7" w:rsidRPr="00012906" w:rsidRDefault="00BE58E7" w:rsidP="00BE58E7">
      <w:pPr>
        <w:rPr>
          <w:lang w:val="en-US"/>
        </w:rPr>
      </w:pPr>
      <w:proofErr w:type="spellStart"/>
      <w:r w:rsidRPr="00012906">
        <w:rPr>
          <w:lang w:val="en-US"/>
        </w:rPr>
        <w:t>Przebieg</w:t>
      </w:r>
      <w:proofErr w:type="spellEnd"/>
      <w:r w:rsidRPr="00012906">
        <w:rPr>
          <w:lang w:val="en-US"/>
        </w:rPr>
        <w:t xml:space="preserve"> </w:t>
      </w:r>
      <w:proofErr w:type="spellStart"/>
      <w:r w:rsidRPr="00012906">
        <w:rPr>
          <w:lang w:val="en-US"/>
        </w:rPr>
        <w:t>testu</w:t>
      </w:r>
      <w:proofErr w:type="spellEnd"/>
      <w:r w:rsidRPr="00012906">
        <w:rPr>
          <w:lang w:val="en-US"/>
        </w:rPr>
        <w:t>:</w:t>
      </w:r>
    </w:p>
    <w:p w14:paraId="2ABBE04A" w14:textId="77777777" w:rsidR="00BE58E7" w:rsidRPr="00697254" w:rsidRDefault="00BE58E7" w:rsidP="00BE58E7">
      <w:pPr>
        <w:numPr>
          <w:ilvl w:val="0"/>
          <w:numId w:val="25"/>
        </w:numPr>
        <w:spacing w:after="160" w:line="259" w:lineRule="auto"/>
        <w:jc w:val="left"/>
      </w:pPr>
      <w:r w:rsidRPr="00697254">
        <w:t>Zalogowano się do systemu jako użytkownik testuser</w:t>
      </w:r>
      <w:r>
        <w:t>1</w:t>
      </w:r>
      <w:r w:rsidRPr="00697254">
        <w:t>.</w:t>
      </w:r>
    </w:p>
    <w:p w14:paraId="049845F0" w14:textId="77777777" w:rsidR="00BE58E7" w:rsidRDefault="00BE58E7" w:rsidP="00BE58E7">
      <w:pPr>
        <w:numPr>
          <w:ilvl w:val="0"/>
          <w:numId w:val="25"/>
        </w:numPr>
        <w:spacing w:after="160" w:line="259" w:lineRule="auto"/>
        <w:jc w:val="left"/>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60BFAD80" w14:textId="77777777" w:rsidR="00BE58E7" w:rsidRDefault="00BE58E7" w:rsidP="00BE58E7">
      <w:pPr>
        <w:ind w:left="720"/>
      </w:pPr>
      <w:proofErr w:type="spellStart"/>
      <w:r w:rsidRPr="00697254">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346FF2E0" w14:textId="77777777" w:rsidR="00BE58E7" w:rsidRDefault="00BE58E7" w:rsidP="00BE58E7">
      <w:r w:rsidRPr="00697254">
        <w:t>Dzięki wpisowi NOPASSWD, polecenie zostało wykonane bez żądania hasła.</w:t>
      </w:r>
    </w:p>
    <w:p w14:paraId="45C53A04" w14:textId="77777777" w:rsidR="00BE58E7" w:rsidRPr="00697254" w:rsidRDefault="00BE58E7" w:rsidP="00BE58E7">
      <w:pPr>
        <w:pStyle w:val="ListParagraph"/>
        <w:numPr>
          <w:ilvl w:val="0"/>
          <w:numId w:val="25"/>
        </w:numPr>
        <w:spacing w:after="160" w:line="259" w:lineRule="auto"/>
        <w:jc w:val="left"/>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3A4F7F99" w14:textId="77777777" w:rsidR="00BE58E7" w:rsidRDefault="00BE58E7" w:rsidP="00BE58E7">
      <w:pPr>
        <w:pStyle w:val="ListParagraph"/>
        <w:numPr>
          <w:ilvl w:val="0"/>
          <w:numId w:val="25"/>
        </w:numPr>
        <w:spacing w:after="160" w:line="259" w:lineRule="auto"/>
        <w:jc w:val="left"/>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16DEE9C0" w14:textId="77777777" w:rsidR="00BE58E7" w:rsidRPr="00697254" w:rsidRDefault="00BE58E7" w:rsidP="00BE58E7">
      <w:pPr>
        <w:pStyle w:val="ListParagraph"/>
      </w:pPr>
      <w:r w:rsidRPr="00697254">
        <w:t xml:space="preserve">reset; </w:t>
      </w:r>
      <w:proofErr w:type="spellStart"/>
      <w:r w:rsidRPr="00697254">
        <w:t>bash</w:t>
      </w:r>
      <w:proofErr w:type="spellEnd"/>
    </w:p>
    <w:p w14:paraId="00BA2413" w14:textId="77777777" w:rsidR="00BE58E7" w:rsidRPr="00F02E39" w:rsidRDefault="00BE58E7" w:rsidP="00BE58E7">
      <w:r w:rsidRPr="00F02E39">
        <w:t xml:space="preserve">W efekcie użytkownik otrzymał pełną powłokę systemową z uprawnieniami </w:t>
      </w:r>
      <w:proofErr w:type="spellStart"/>
      <w:r w:rsidRPr="00F02E39">
        <w:t>roota</w:t>
      </w:r>
      <w:proofErr w:type="spellEnd"/>
      <w:r w:rsidRPr="00F02E39">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8"/>
        <w:gridCol w:w="2511"/>
        <w:gridCol w:w="2526"/>
      </w:tblGrid>
      <w:tr w:rsidR="00255180" w:rsidRPr="00255180" w14:paraId="2AA00F18" w14:textId="77777777" w:rsidTr="00845DCE">
        <w:trPr>
          <w:tblHeader/>
          <w:tblCellSpacing w:w="15" w:type="dxa"/>
        </w:trPr>
        <w:tc>
          <w:tcPr>
            <w:tcW w:w="0" w:type="auto"/>
            <w:vAlign w:val="center"/>
            <w:hideMark/>
          </w:tcPr>
          <w:p w14:paraId="0F372F7B" w14:textId="77777777" w:rsidR="00255180" w:rsidRPr="00255180" w:rsidRDefault="00255180" w:rsidP="00255180">
            <w:pPr>
              <w:spacing w:after="160" w:line="259" w:lineRule="auto"/>
              <w:ind w:left="360" w:firstLine="0"/>
              <w:jc w:val="left"/>
              <w:rPr>
                <w:b/>
                <w:bCs/>
                <w:lang w:val="en-US"/>
              </w:rPr>
            </w:pPr>
            <w:proofErr w:type="spellStart"/>
            <w:r w:rsidRPr="00255180">
              <w:rPr>
                <w:b/>
                <w:bCs/>
                <w:lang w:val="en-US"/>
              </w:rPr>
              <w:lastRenderedPageBreak/>
              <w:t>Parametr</w:t>
            </w:r>
            <w:proofErr w:type="spellEnd"/>
          </w:p>
        </w:tc>
        <w:tc>
          <w:tcPr>
            <w:tcW w:w="0" w:type="auto"/>
            <w:vAlign w:val="center"/>
            <w:hideMark/>
          </w:tcPr>
          <w:p w14:paraId="53252CEB" w14:textId="77777777" w:rsidR="00255180" w:rsidRPr="00255180" w:rsidRDefault="00255180" w:rsidP="00255180">
            <w:pPr>
              <w:spacing w:after="160" w:line="259" w:lineRule="auto"/>
              <w:ind w:left="360" w:firstLine="0"/>
              <w:jc w:val="left"/>
              <w:rPr>
                <w:b/>
                <w:bCs/>
                <w:lang w:val="en-US"/>
              </w:rPr>
            </w:pPr>
            <w:r w:rsidRPr="00255180">
              <w:rPr>
                <w:b/>
                <w:bCs/>
                <w:lang w:val="en-US"/>
              </w:rPr>
              <w:t>Ubuntu VM</w:t>
            </w:r>
          </w:p>
        </w:tc>
        <w:tc>
          <w:tcPr>
            <w:tcW w:w="0" w:type="auto"/>
            <w:vAlign w:val="center"/>
            <w:hideMark/>
          </w:tcPr>
          <w:p w14:paraId="543905CB" w14:textId="77777777" w:rsidR="00255180" w:rsidRPr="00255180" w:rsidRDefault="00255180" w:rsidP="00255180">
            <w:pPr>
              <w:spacing w:after="160" w:line="259" w:lineRule="auto"/>
              <w:ind w:left="360" w:firstLine="0"/>
              <w:jc w:val="left"/>
              <w:rPr>
                <w:b/>
                <w:bCs/>
                <w:lang w:val="en-US"/>
              </w:rPr>
            </w:pPr>
            <w:r w:rsidRPr="00255180">
              <w:rPr>
                <w:b/>
                <w:bCs/>
                <w:lang w:val="en-US"/>
              </w:rPr>
              <w:t>Ubuntu bare metal</w:t>
            </w:r>
          </w:p>
        </w:tc>
      </w:tr>
      <w:tr w:rsidR="00255180" w:rsidRPr="00255180" w14:paraId="6D08F842" w14:textId="77777777" w:rsidTr="00845DCE">
        <w:trPr>
          <w:tblCellSpacing w:w="15" w:type="dxa"/>
        </w:trPr>
        <w:tc>
          <w:tcPr>
            <w:tcW w:w="0" w:type="auto"/>
            <w:vAlign w:val="center"/>
            <w:hideMark/>
          </w:tcPr>
          <w:p w14:paraId="596FD718" w14:textId="77777777" w:rsidR="00255180" w:rsidRPr="00255180" w:rsidRDefault="00255180" w:rsidP="00255180">
            <w:pPr>
              <w:spacing w:after="160" w:line="259" w:lineRule="auto"/>
              <w:ind w:left="360" w:firstLine="0"/>
              <w:jc w:val="left"/>
              <w:rPr>
                <w:lang w:val="en-US"/>
              </w:rPr>
            </w:pPr>
            <w:proofErr w:type="spellStart"/>
            <w:r w:rsidRPr="00255180">
              <w:rPr>
                <w:lang w:val="en-US"/>
              </w:rPr>
              <w:t>Możliwość</w:t>
            </w:r>
            <w:proofErr w:type="spellEnd"/>
            <w:r w:rsidRPr="00255180">
              <w:rPr>
                <w:lang w:val="en-US"/>
              </w:rPr>
              <w:t xml:space="preserve"> </w:t>
            </w:r>
            <w:proofErr w:type="spellStart"/>
            <w:r w:rsidRPr="00255180">
              <w:rPr>
                <w:lang w:val="en-US"/>
              </w:rPr>
              <w:t>eskalacji</w:t>
            </w:r>
            <w:proofErr w:type="spellEnd"/>
            <w:r w:rsidRPr="00255180">
              <w:rPr>
                <w:lang w:val="en-US"/>
              </w:rPr>
              <w:t xml:space="preserve"> </w:t>
            </w:r>
            <w:proofErr w:type="spellStart"/>
            <w:r w:rsidRPr="00255180">
              <w:rPr>
                <w:lang w:val="en-US"/>
              </w:rPr>
              <w:t>uprawnień</w:t>
            </w:r>
            <w:proofErr w:type="spellEnd"/>
          </w:p>
        </w:tc>
        <w:tc>
          <w:tcPr>
            <w:tcW w:w="0" w:type="auto"/>
            <w:vAlign w:val="center"/>
            <w:hideMark/>
          </w:tcPr>
          <w:p w14:paraId="329BA995" w14:textId="77777777" w:rsidR="00255180" w:rsidRPr="00255180" w:rsidRDefault="00255180" w:rsidP="00255180">
            <w:pPr>
              <w:spacing w:after="160" w:line="259" w:lineRule="auto"/>
              <w:ind w:left="360" w:firstLine="0"/>
              <w:jc w:val="left"/>
              <w:rPr>
                <w:lang w:val="en-US"/>
              </w:rPr>
            </w:pPr>
            <w:r w:rsidRPr="00255180">
              <w:rPr>
                <w:lang w:val="en-US"/>
              </w:rPr>
              <w:t>Tak</w:t>
            </w:r>
          </w:p>
        </w:tc>
        <w:tc>
          <w:tcPr>
            <w:tcW w:w="0" w:type="auto"/>
            <w:vAlign w:val="center"/>
            <w:hideMark/>
          </w:tcPr>
          <w:p w14:paraId="18C58842" w14:textId="77777777" w:rsidR="00255180" w:rsidRPr="00255180" w:rsidRDefault="00255180" w:rsidP="00255180">
            <w:pPr>
              <w:spacing w:after="160" w:line="259" w:lineRule="auto"/>
              <w:ind w:left="360" w:firstLine="0"/>
              <w:jc w:val="left"/>
              <w:rPr>
                <w:lang w:val="en-US"/>
              </w:rPr>
            </w:pPr>
            <w:r w:rsidRPr="00255180">
              <w:rPr>
                <w:lang w:val="en-US"/>
              </w:rPr>
              <w:t>Tak</w:t>
            </w:r>
          </w:p>
        </w:tc>
      </w:tr>
      <w:tr w:rsidR="00255180" w:rsidRPr="00255180" w14:paraId="2C3098C3" w14:textId="77777777" w:rsidTr="00845DCE">
        <w:trPr>
          <w:tblCellSpacing w:w="15" w:type="dxa"/>
        </w:trPr>
        <w:tc>
          <w:tcPr>
            <w:tcW w:w="0" w:type="auto"/>
            <w:vAlign w:val="center"/>
            <w:hideMark/>
          </w:tcPr>
          <w:p w14:paraId="0C28E33B" w14:textId="77777777" w:rsidR="00255180" w:rsidRPr="00255180" w:rsidRDefault="00255180" w:rsidP="00255180">
            <w:pPr>
              <w:spacing w:after="160" w:line="259" w:lineRule="auto"/>
              <w:ind w:left="360" w:firstLine="0"/>
              <w:jc w:val="left"/>
              <w:rPr>
                <w:lang w:val="en-US"/>
              </w:rPr>
            </w:pPr>
            <w:proofErr w:type="spellStart"/>
            <w:r w:rsidRPr="00255180">
              <w:rPr>
                <w:lang w:val="en-US"/>
              </w:rPr>
              <w:t>Konieczność</w:t>
            </w:r>
            <w:proofErr w:type="spellEnd"/>
            <w:r w:rsidRPr="00255180">
              <w:rPr>
                <w:lang w:val="en-US"/>
              </w:rPr>
              <w:t xml:space="preserve"> </w:t>
            </w:r>
            <w:proofErr w:type="spellStart"/>
            <w:r w:rsidRPr="00255180">
              <w:rPr>
                <w:lang w:val="en-US"/>
              </w:rPr>
              <w:t>podania</w:t>
            </w:r>
            <w:proofErr w:type="spellEnd"/>
            <w:r w:rsidRPr="00255180">
              <w:rPr>
                <w:lang w:val="en-US"/>
              </w:rPr>
              <w:t xml:space="preserve"> </w:t>
            </w:r>
            <w:proofErr w:type="spellStart"/>
            <w:r w:rsidRPr="00255180">
              <w:rPr>
                <w:lang w:val="en-US"/>
              </w:rPr>
              <w:t>hasła</w:t>
            </w:r>
            <w:proofErr w:type="spellEnd"/>
          </w:p>
        </w:tc>
        <w:tc>
          <w:tcPr>
            <w:tcW w:w="0" w:type="auto"/>
            <w:vAlign w:val="center"/>
            <w:hideMark/>
          </w:tcPr>
          <w:p w14:paraId="17A20D9A" w14:textId="77777777" w:rsidR="00255180" w:rsidRPr="00255180" w:rsidRDefault="00255180" w:rsidP="00255180">
            <w:pPr>
              <w:spacing w:after="160" w:line="259" w:lineRule="auto"/>
              <w:ind w:left="360" w:firstLine="0"/>
              <w:jc w:val="left"/>
              <w:rPr>
                <w:lang w:val="en-US"/>
              </w:rPr>
            </w:pPr>
            <w:r w:rsidRPr="00255180">
              <w:rPr>
                <w:lang w:val="en-US"/>
              </w:rPr>
              <w:t>Nie</w:t>
            </w:r>
          </w:p>
        </w:tc>
        <w:tc>
          <w:tcPr>
            <w:tcW w:w="0" w:type="auto"/>
            <w:vAlign w:val="center"/>
            <w:hideMark/>
          </w:tcPr>
          <w:p w14:paraId="3EF08524" w14:textId="77777777" w:rsidR="00255180" w:rsidRPr="00255180" w:rsidRDefault="00255180" w:rsidP="00255180">
            <w:pPr>
              <w:spacing w:after="160" w:line="259" w:lineRule="auto"/>
              <w:ind w:left="360" w:firstLine="0"/>
              <w:jc w:val="left"/>
              <w:rPr>
                <w:lang w:val="en-US"/>
              </w:rPr>
            </w:pPr>
            <w:r w:rsidRPr="00255180">
              <w:rPr>
                <w:lang w:val="en-US"/>
              </w:rPr>
              <w:t>Nie</w:t>
            </w:r>
          </w:p>
        </w:tc>
      </w:tr>
      <w:tr w:rsidR="00255180" w:rsidRPr="00255180" w14:paraId="46E4A018" w14:textId="77777777" w:rsidTr="00845DCE">
        <w:trPr>
          <w:tblCellSpacing w:w="15" w:type="dxa"/>
        </w:trPr>
        <w:tc>
          <w:tcPr>
            <w:tcW w:w="0" w:type="auto"/>
            <w:vAlign w:val="center"/>
            <w:hideMark/>
          </w:tcPr>
          <w:p w14:paraId="5F612CC8" w14:textId="77777777" w:rsidR="00255180" w:rsidRPr="00255180" w:rsidRDefault="00255180" w:rsidP="00255180">
            <w:pPr>
              <w:spacing w:after="160" w:line="259" w:lineRule="auto"/>
              <w:ind w:left="360" w:firstLine="0"/>
              <w:jc w:val="left"/>
              <w:rPr>
                <w:lang w:val="en-US"/>
              </w:rPr>
            </w:pPr>
            <w:proofErr w:type="spellStart"/>
            <w:r w:rsidRPr="00255180">
              <w:rPr>
                <w:lang w:val="en-US"/>
              </w:rPr>
              <w:t>Dostęp</w:t>
            </w:r>
            <w:proofErr w:type="spellEnd"/>
            <w:r w:rsidRPr="00255180">
              <w:rPr>
                <w:lang w:val="en-US"/>
              </w:rPr>
              <w:t xml:space="preserve"> do </w:t>
            </w:r>
            <w:proofErr w:type="spellStart"/>
            <w:r w:rsidRPr="00255180">
              <w:rPr>
                <w:lang w:val="en-US"/>
              </w:rPr>
              <w:t>plików</w:t>
            </w:r>
            <w:proofErr w:type="spellEnd"/>
            <w:r w:rsidRPr="00255180">
              <w:rPr>
                <w:lang w:val="en-US"/>
              </w:rPr>
              <w:t xml:space="preserve"> </w:t>
            </w:r>
            <w:proofErr w:type="spellStart"/>
            <w:r w:rsidRPr="00255180">
              <w:rPr>
                <w:lang w:val="en-US"/>
              </w:rPr>
              <w:t>systemowych</w:t>
            </w:r>
            <w:proofErr w:type="spellEnd"/>
          </w:p>
        </w:tc>
        <w:tc>
          <w:tcPr>
            <w:tcW w:w="0" w:type="auto"/>
            <w:vAlign w:val="center"/>
            <w:hideMark/>
          </w:tcPr>
          <w:p w14:paraId="2DFFDA7C"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c>
          <w:tcPr>
            <w:tcW w:w="0" w:type="auto"/>
            <w:vAlign w:val="center"/>
            <w:hideMark/>
          </w:tcPr>
          <w:p w14:paraId="4B6D9B1E"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r>
    </w:tbl>
    <w:p w14:paraId="24906AC9" w14:textId="1555CC1A" w:rsidR="00A529FB" w:rsidRDefault="00415D85" w:rsidP="00A529FB">
      <w:pPr>
        <w:spacing w:after="160" w:line="259" w:lineRule="auto"/>
        <w:ind w:left="360" w:firstLine="0"/>
        <w:jc w:val="left"/>
      </w:pPr>
      <w:r>
        <w:t>Tab. X.</w:t>
      </w:r>
    </w:p>
    <w:p w14:paraId="18B28E35" w14:textId="77777777" w:rsidR="00112EE0" w:rsidRDefault="00112EE0" w:rsidP="00112EE0">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15064705" w14:textId="77777777" w:rsidR="00112EE0" w:rsidRPr="00112EE0" w:rsidRDefault="00112EE0" w:rsidP="00112EE0">
      <w:pPr>
        <w:rPr>
          <w:lang w:val="en-US"/>
        </w:rPr>
      </w:pPr>
      <w:r w:rsidRPr="00112EE0">
        <w:rPr>
          <w:i/>
          <w:iCs/>
        </w:rPr>
        <w:t xml:space="preserve"> </w:t>
      </w:r>
      <w:proofErr w:type="spellStart"/>
      <w:r w:rsidRPr="00112EE0">
        <w:rPr>
          <w:lang w:val="en-US"/>
        </w:rPr>
        <w:t>Zalecenia</w:t>
      </w:r>
      <w:proofErr w:type="spellEnd"/>
      <w:r w:rsidRPr="00112EE0">
        <w:rPr>
          <w:lang w:val="en-US"/>
        </w:rPr>
        <w:t>:</w:t>
      </w:r>
    </w:p>
    <w:p w14:paraId="2CDF5466" w14:textId="77777777" w:rsidR="00112EE0" w:rsidRPr="00697254" w:rsidRDefault="00112EE0" w:rsidP="00112EE0">
      <w:pPr>
        <w:numPr>
          <w:ilvl w:val="0"/>
          <w:numId w:val="26"/>
        </w:numPr>
        <w:spacing w:after="160" w:line="259" w:lineRule="auto"/>
        <w:jc w:val="left"/>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0EB58EC5" w14:textId="77777777" w:rsidR="00112EE0" w:rsidRPr="00697254" w:rsidRDefault="00112EE0" w:rsidP="00112EE0">
      <w:pPr>
        <w:numPr>
          <w:ilvl w:val="0"/>
          <w:numId w:val="26"/>
        </w:numPr>
        <w:spacing w:after="160" w:line="259" w:lineRule="auto"/>
        <w:jc w:val="left"/>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6632DA81" w14:textId="77777777" w:rsidR="00112EE0" w:rsidRDefault="00112EE0" w:rsidP="00112EE0">
      <w:pPr>
        <w:numPr>
          <w:ilvl w:val="0"/>
          <w:numId w:val="26"/>
        </w:numPr>
        <w:spacing w:after="160" w:line="259" w:lineRule="auto"/>
        <w:jc w:val="left"/>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77DA686B" w14:textId="77777777" w:rsidR="00112EE0" w:rsidRPr="00697254" w:rsidRDefault="00112EE0" w:rsidP="00112EE0">
      <w:pPr>
        <w:spacing w:after="160" w:line="259" w:lineRule="auto"/>
        <w:ind w:firstLine="0"/>
        <w:jc w:val="left"/>
      </w:pPr>
    </w:p>
    <w:p w14:paraId="7832AE41" w14:textId="39348C09" w:rsidR="00112EE0" w:rsidRPr="00BE7879" w:rsidRDefault="0078718B" w:rsidP="00112EE0">
      <w:pPr>
        <w:pStyle w:val="Heading3"/>
      </w:pPr>
      <w:r w:rsidRPr="00F86FEB">
        <w:t>Próba eskalacji uprawnień poprzez dostęp do /</w:t>
      </w:r>
      <w:proofErr w:type="spellStart"/>
      <w:r w:rsidRPr="00F86FEB">
        <w:t>dev</w:t>
      </w:r>
      <w:proofErr w:type="spellEnd"/>
      <w:r w:rsidRPr="00F86FEB">
        <w:t>/</w:t>
      </w:r>
      <w:proofErr w:type="spellStart"/>
      <w:r w:rsidRPr="00F86FEB">
        <w:t>mem</w:t>
      </w:r>
      <w:proofErr w:type="spellEnd"/>
    </w:p>
    <w:p w14:paraId="52BD1E39" w14:textId="77777777" w:rsidR="00C87185" w:rsidRDefault="00C87185" w:rsidP="00C87185">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które odzwierciedla fizyczną pamięć systemu. Taki dostęp może potencjalnie umożliwić bezpośrednią manipulację danymi w pamięci, w tym również przejęcie kontroli nad procesami systemowymi lub eskalację do uprawnień administratora.</w:t>
      </w:r>
    </w:p>
    <w:p w14:paraId="3C3D46F3" w14:textId="77777777" w:rsidR="00C87185" w:rsidRPr="003A5607" w:rsidRDefault="00C87185" w:rsidP="00C87185">
      <w:pPr>
        <w:rPr>
          <w:lang w:val="en-US"/>
        </w:rPr>
      </w:pPr>
      <w:proofErr w:type="spellStart"/>
      <w:r w:rsidRPr="003A5607">
        <w:rPr>
          <w:lang w:val="en-US"/>
        </w:rPr>
        <w:t>Założenia</w:t>
      </w:r>
      <w:proofErr w:type="spellEnd"/>
      <w:r w:rsidRPr="003A5607">
        <w:rPr>
          <w:lang w:val="en-US"/>
        </w:rPr>
        <w:t>:</w:t>
      </w:r>
    </w:p>
    <w:p w14:paraId="15D7B4BE" w14:textId="77777777" w:rsidR="00C87185" w:rsidRPr="00F86FEB" w:rsidRDefault="00C87185" w:rsidP="00C87185">
      <w:pPr>
        <w:numPr>
          <w:ilvl w:val="0"/>
          <w:numId w:val="27"/>
        </w:numPr>
        <w:spacing w:after="160" w:line="259" w:lineRule="auto"/>
        <w:jc w:val="left"/>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0F3D960C" w14:textId="77777777" w:rsidR="00C87185" w:rsidRPr="00F86FEB" w:rsidRDefault="00C87185" w:rsidP="00C87185">
      <w:pPr>
        <w:numPr>
          <w:ilvl w:val="0"/>
          <w:numId w:val="27"/>
        </w:numPr>
        <w:spacing w:after="160" w:line="259" w:lineRule="auto"/>
        <w:jc w:val="left"/>
      </w:pPr>
      <w:r w:rsidRPr="00F86FEB">
        <w:lastRenderedPageBreak/>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48B2069A" w14:textId="77777777" w:rsidR="00C87185" w:rsidRPr="00F86FEB" w:rsidRDefault="00C87185" w:rsidP="00C87185">
      <w:pPr>
        <w:numPr>
          <w:ilvl w:val="0"/>
          <w:numId w:val="27"/>
        </w:numPr>
        <w:spacing w:after="160" w:line="259" w:lineRule="auto"/>
        <w:jc w:val="left"/>
      </w:pPr>
      <w:r w:rsidRPr="00F86FEB">
        <w:t>Jądro systemu w obu przypadkach miało aktywną ochronę w postaci opcji CONFIG_STRICT_DEVMEM=y.</w:t>
      </w:r>
    </w:p>
    <w:p w14:paraId="70B41D48" w14:textId="77777777" w:rsidR="00C87185" w:rsidRPr="00F86FEB" w:rsidRDefault="00C87185" w:rsidP="00C87185">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48D43D1B" w14:textId="77777777" w:rsidR="00C87185" w:rsidRDefault="00C87185" w:rsidP="00C87185">
      <w:pPr>
        <w:numPr>
          <w:ilvl w:val="0"/>
          <w:numId w:val="28"/>
        </w:numPr>
        <w:spacing w:after="160" w:line="259" w:lineRule="auto"/>
        <w:jc w:val="left"/>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113908A8" w14:textId="77777777" w:rsidR="00C87185" w:rsidRDefault="00C87185" w:rsidP="00C87185">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540DD252" w14:textId="77777777" w:rsidR="00C87185" w:rsidRDefault="00C87185" w:rsidP="00C87185">
      <w:pPr>
        <w:pStyle w:val="ListParagraph"/>
        <w:numPr>
          <w:ilvl w:val="0"/>
          <w:numId w:val="28"/>
        </w:numPr>
        <w:spacing w:after="160" w:line="259" w:lineRule="auto"/>
        <w:jc w:val="left"/>
      </w:pPr>
      <w:r w:rsidRPr="00F86FEB">
        <w:t>Następnie podjął próbę odczytu zawartości pamięci:</w:t>
      </w:r>
    </w:p>
    <w:p w14:paraId="314A83F5" w14:textId="77777777" w:rsidR="00C87185" w:rsidRDefault="00C87185" w:rsidP="00C87185">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12B524A0" w14:textId="77777777" w:rsidR="00C87185" w:rsidRDefault="00C87185" w:rsidP="00C87185">
      <w:pPr>
        <w:pStyle w:val="ListParagraph"/>
        <w:numPr>
          <w:ilvl w:val="0"/>
          <w:numId w:val="28"/>
        </w:numPr>
        <w:spacing w:after="160" w:line="259" w:lineRule="auto"/>
        <w:jc w:val="left"/>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A4AC0B4" w14:textId="77777777" w:rsidR="00C87185" w:rsidRDefault="00C87185" w:rsidP="00C87185">
      <w:pPr>
        <w:pStyle w:val="ListParagraph"/>
        <w:rPr>
          <w:lang w:val="en-US"/>
        </w:rPr>
      </w:pPr>
      <w:r w:rsidRPr="00F86FEB">
        <w:rPr>
          <w:lang w:val="en-US"/>
        </w:rPr>
        <w:t>echo "AAAA" | dd of=/dev/mem bs=1 seek=0 count=4</w:t>
      </w:r>
    </w:p>
    <w:p w14:paraId="30CF842C" w14:textId="77777777" w:rsidR="00C87185" w:rsidRDefault="00C87185" w:rsidP="00C87185">
      <w:pPr>
        <w:pStyle w:val="ListParagraph"/>
        <w:numPr>
          <w:ilvl w:val="0"/>
          <w:numId w:val="28"/>
        </w:numPr>
        <w:spacing w:after="160" w:line="259" w:lineRule="auto"/>
        <w:jc w:val="left"/>
      </w:pPr>
      <w:r w:rsidRPr="00F86FEB">
        <w:t>We wszystkich przypadkach operacje zostały zablokowane z powodu braku odpowiednich uprawnień lub aktywnej ochrony jądra.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76"/>
        <w:gridCol w:w="2125"/>
        <w:gridCol w:w="2494"/>
      </w:tblGrid>
      <w:tr w:rsidR="009D527B" w:rsidRPr="009D527B" w14:paraId="31EA30B2" w14:textId="77777777" w:rsidTr="00845DCE">
        <w:trPr>
          <w:tblHeader/>
          <w:tblCellSpacing w:w="15" w:type="dxa"/>
          <w:jc w:val="center"/>
        </w:trPr>
        <w:tc>
          <w:tcPr>
            <w:tcW w:w="0" w:type="auto"/>
            <w:vAlign w:val="center"/>
            <w:hideMark/>
          </w:tcPr>
          <w:p w14:paraId="5D5A7F25" w14:textId="77777777" w:rsidR="009D527B" w:rsidRPr="009D527B" w:rsidRDefault="009D527B" w:rsidP="009D527B">
            <w:pPr>
              <w:spacing w:after="160" w:line="259" w:lineRule="auto"/>
              <w:ind w:left="360" w:firstLine="0"/>
              <w:jc w:val="left"/>
              <w:rPr>
                <w:b/>
                <w:bCs/>
                <w:lang w:val="en-US"/>
              </w:rPr>
            </w:pPr>
            <w:proofErr w:type="spellStart"/>
            <w:r w:rsidRPr="009D527B">
              <w:rPr>
                <w:b/>
                <w:bCs/>
                <w:lang w:val="en-US"/>
              </w:rPr>
              <w:t>Parametr</w:t>
            </w:r>
            <w:proofErr w:type="spellEnd"/>
          </w:p>
        </w:tc>
        <w:tc>
          <w:tcPr>
            <w:tcW w:w="0" w:type="auto"/>
            <w:vAlign w:val="center"/>
            <w:hideMark/>
          </w:tcPr>
          <w:p w14:paraId="73CC9936" w14:textId="77777777" w:rsidR="009D527B" w:rsidRPr="009D527B" w:rsidRDefault="009D527B" w:rsidP="009D527B">
            <w:pPr>
              <w:spacing w:after="160" w:line="259" w:lineRule="auto"/>
              <w:ind w:left="360" w:firstLine="0"/>
              <w:jc w:val="left"/>
              <w:rPr>
                <w:b/>
                <w:bCs/>
                <w:lang w:val="en-US"/>
              </w:rPr>
            </w:pPr>
            <w:r w:rsidRPr="009D527B">
              <w:rPr>
                <w:b/>
                <w:bCs/>
                <w:lang w:val="en-US"/>
              </w:rPr>
              <w:t>Ubuntu VM</w:t>
            </w:r>
          </w:p>
        </w:tc>
        <w:tc>
          <w:tcPr>
            <w:tcW w:w="0" w:type="auto"/>
            <w:vAlign w:val="center"/>
            <w:hideMark/>
          </w:tcPr>
          <w:p w14:paraId="0B1EA69B" w14:textId="77777777" w:rsidR="009D527B" w:rsidRPr="009D527B" w:rsidRDefault="009D527B" w:rsidP="009D527B">
            <w:pPr>
              <w:spacing w:after="160" w:line="259" w:lineRule="auto"/>
              <w:ind w:left="360" w:firstLine="0"/>
              <w:jc w:val="left"/>
              <w:rPr>
                <w:b/>
                <w:bCs/>
                <w:lang w:val="en-US"/>
              </w:rPr>
            </w:pPr>
            <w:r w:rsidRPr="009D527B">
              <w:rPr>
                <w:b/>
                <w:bCs/>
                <w:lang w:val="en-US"/>
              </w:rPr>
              <w:t>Ubuntu bare metal</w:t>
            </w:r>
          </w:p>
        </w:tc>
      </w:tr>
      <w:tr w:rsidR="009D527B" w:rsidRPr="009D527B" w14:paraId="7F408891" w14:textId="77777777" w:rsidTr="00845DCE">
        <w:trPr>
          <w:tblCellSpacing w:w="15" w:type="dxa"/>
          <w:jc w:val="center"/>
        </w:trPr>
        <w:tc>
          <w:tcPr>
            <w:tcW w:w="0" w:type="auto"/>
            <w:vAlign w:val="center"/>
            <w:hideMark/>
          </w:tcPr>
          <w:p w14:paraId="005AF2D6" w14:textId="77777777" w:rsidR="009D527B" w:rsidRPr="009D527B" w:rsidRDefault="009D527B" w:rsidP="009D527B">
            <w:pPr>
              <w:spacing w:after="160" w:line="259" w:lineRule="auto"/>
              <w:ind w:left="360" w:firstLine="0"/>
              <w:jc w:val="left"/>
              <w:rPr>
                <w:lang w:val="en-US"/>
              </w:rPr>
            </w:pPr>
            <w:proofErr w:type="spellStart"/>
            <w:r w:rsidRPr="009D527B">
              <w:rPr>
                <w:lang w:val="en-US"/>
              </w:rPr>
              <w:t>Użytkownik</w:t>
            </w:r>
            <w:proofErr w:type="spellEnd"/>
            <w:r w:rsidRPr="009D527B">
              <w:rPr>
                <w:lang w:val="en-US"/>
              </w:rPr>
              <w:t xml:space="preserve"> w </w:t>
            </w:r>
            <w:proofErr w:type="spellStart"/>
            <w:r w:rsidRPr="009D527B">
              <w:rPr>
                <w:lang w:val="en-US"/>
              </w:rPr>
              <w:t>grupie</w:t>
            </w:r>
            <w:proofErr w:type="spellEnd"/>
            <w:r w:rsidRPr="009D527B">
              <w:rPr>
                <w:lang w:val="en-US"/>
              </w:rPr>
              <w:t xml:space="preserve"> </w:t>
            </w:r>
            <w:proofErr w:type="spellStart"/>
            <w:r w:rsidRPr="009D527B">
              <w:rPr>
                <w:lang w:val="en-US"/>
              </w:rPr>
              <w:t>kmem</w:t>
            </w:r>
            <w:proofErr w:type="spellEnd"/>
          </w:p>
        </w:tc>
        <w:tc>
          <w:tcPr>
            <w:tcW w:w="0" w:type="auto"/>
            <w:vAlign w:val="center"/>
            <w:hideMark/>
          </w:tcPr>
          <w:p w14:paraId="3C22AADF"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19021085" w14:textId="77777777" w:rsidR="009D527B" w:rsidRPr="009D527B" w:rsidRDefault="009D527B" w:rsidP="009D527B">
            <w:pPr>
              <w:spacing w:after="160" w:line="259" w:lineRule="auto"/>
              <w:ind w:left="360" w:firstLine="0"/>
              <w:jc w:val="left"/>
              <w:rPr>
                <w:lang w:val="en-US"/>
              </w:rPr>
            </w:pPr>
            <w:r w:rsidRPr="009D527B">
              <w:rPr>
                <w:lang w:val="en-US"/>
              </w:rPr>
              <w:t>Tak</w:t>
            </w:r>
          </w:p>
        </w:tc>
      </w:tr>
      <w:tr w:rsidR="009D527B" w:rsidRPr="009D527B" w14:paraId="54267662" w14:textId="77777777" w:rsidTr="00845DCE">
        <w:trPr>
          <w:tblCellSpacing w:w="15" w:type="dxa"/>
          <w:jc w:val="center"/>
        </w:trPr>
        <w:tc>
          <w:tcPr>
            <w:tcW w:w="0" w:type="auto"/>
            <w:vAlign w:val="center"/>
            <w:hideMark/>
          </w:tcPr>
          <w:p w14:paraId="69C4231A" w14:textId="77777777" w:rsidR="009D527B" w:rsidRPr="009D527B" w:rsidRDefault="009D527B" w:rsidP="009D527B">
            <w:pPr>
              <w:spacing w:after="160" w:line="259" w:lineRule="auto"/>
              <w:ind w:left="360" w:firstLine="0"/>
              <w:jc w:val="left"/>
            </w:pPr>
            <w:r w:rsidRPr="009D527B">
              <w:t>Odczyt z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2483832D" w14:textId="77777777" w:rsidR="009D527B" w:rsidRPr="009D527B" w:rsidRDefault="009D527B" w:rsidP="009D527B">
            <w:pPr>
              <w:spacing w:after="160" w:line="259" w:lineRule="auto"/>
              <w:ind w:left="360" w:firstLine="0"/>
              <w:jc w:val="left"/>
              <w:rPr>
                <w:lang w:val="en-US"/>
              </w:rPr>
            </w:pPr>
            <w:r w:rsidRPr="009D527B">
              <w:rPr>
                <w:lang w:val="en-US"/>
              </w:rPr>
              <w:t>Nie (permission denied)</w:t>
            </w:r>
          </w:p>
        </w:tc>
        <w:tc>
          <w:tcPr>
            <w:tcW w:w="0" w:type="auto"/>
            <w:vAlign w:val="center"/>
            <w:hideMark/>
          </w:tcPr>
          <w:p w14:paraId="644C09F2" w14:textId="77777777" w:rsidR="009D527B" w:rsidRPr="009D527B" w:rsidRDefault="009D527B" w:rsidP="009D527B">
            <w:pPr>
              <w:spacing w:after="160" w:line="259" w:lineRule="auto"/>
              <w:ind w:left="360" w:firstLine="0"/>
              <w:jc w:val="left"/>
              <w:rPr>
                <w:lang w:val="en-US"/>
              </w:rPr>
            </w:pPr>
            <w:r w:rsidRPr="009D527B">
              <w:rPr>
                <w:lang w:val="en-US"/>
              </w:rPr>
              <w:t>Nie (operation not permitted)</w:t>
            </w:r>
          </w:p>
        </w:tc>
      </w:tr>
      <w:tr w:rsidR="009D527B" w:rsidRPr="009D527B" w14:paraId="5EA2FFF1" w14:textId="77777777" w:rsidTr="00845DCE">
        <w:trPr>
          <w:tblCellSpacing w:w="15" w:type="dxa"/>
          <w:jc w:val="center"/>
        </w:trPr>
        <w:tc>
          <w:tcPr>
            <w:tcW w:w="0" w:type="auto"/>
            <w:vAlign w:val="center"/>
            <w:hideMark/>
          </w:tcPr>
          <w:p w14:paraId="629875E6" w14:textId="77777777" w:rsidR="009D527B" w:rsidRPr="009D527B" w:rsidRDefault="009D527B" w:rsidP="009D527B">
            <w:pPr>
              <w:spacing w:after="160" w:line="259" w:lineRule="auto"/>
              <w:ind w:left="360" w:firstLine="0"/>
              <w:jc w:val="left"/>
            </w:pPr>
            <w:r w:rsidRPr="009D527B">
              <w:t>Zapis do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0DEFF2C4" w14:textId="77777777" w:rsidR="009D527B" w:rsidRPr="009D527B" w:rsidRDefault="009D527B" w:rsidP="009D527B">
            <w:pPr>
              <w:spacing w:after="160" w:line="259" w:lineRule="auto"/>
              <w:ind w:left="360" w:firstLine="0"/>
              <w:jc w:val="left"/>
              <w:rPr>
                <w:lang w:val="en-US"/>
              </w:rPr>
            </w:pPr>
            <w:r w:rsidRPr="009D527B">
              <w:rPr>
                <w:lang w:val="en-US"/>
              </w:rPr>
              <w:t>Nie</w:t>
            </w:r>
          </w:p>
        </w:tc>
        <w:tc>
          <w:tcPr>
            <w:tcW w:w="0" w:type="auto"/>
            <w:vAlign w:val="center"/>
            <w:hideMark/>
          </w:tcPr>
          <w:p w14:paraId="4941067F" w14:textId="77777777" w:rsidR="009D527B" w:rsidRPr="009D527B" w:rsidRDefault="009D527B" w:rsidP="009D527B">
            <w:pPr>
              <w:spacing w:after="160" w:line="259" w:lineRule="auto"/>
              <w:ind w:left="360" w:firstLine="0"/>
              <w:jc w:val="left"/>
              <w:rPr>
                <w:lang w:val="en-US"/>
              </w:rPr>
            </w:pPr>
            <w:r w:rsidRPr="009D527B">
              <w:rPr>
                <w:lang w:val="en-US"/>
              </w:rPr>
              <w:t>Nie</w:t>
            </w:r>
          </w:p>
        </w:tc>
      </w:tr>
      <w:tr w:rsidR="009D527B" w:rsidRPr="009D527B" w14:paraId="60ADE6D5" w14:textId="77777777" w:rsidTr="00845DCE">
        <w:trPr>
          <w:tblCellSpacing w:w="15" w:type="dxa"/>
          <w:jc w:val="center"/>
        </w:trPr>
        <w:tc>
          <w:tcPr>
            <w:tcW w:w="0" w:type="auto"/>
            <w:vAlign w:val="center"/>
            <w:hideMark/>
          </w:tcPr>
          <w:p w14:paraId="2E41972B" w14:textId="77777777" w:rsidR="009D527B" w:rsidRPr="009D527B" w:rsidRDefault="009D527B" w:rsidP="009D527B">
            <w:pPr>
              <w:spacing w:after="160" w:line="259" w:lineRule="auto"/>
              <w:ind w:left="360" w:firstLine="0"/>
              <w:jc w:val="left"/>
              <w:rPr>
                <w:lang w:val="en-US"/>
              </w:rPr>
            </w:pPr>
            <w:r w:rsidRPr="009D527B">
              <w:rPr>
                <w:lang w:val="en-US"/>
              </w:rPr>
              <w:t xml:space="preserve">CONFIG_STRICT_DEVMEM </w:t>
            </w:r>
            <w:proofErr w:type="spellStart"/>
            <w:r w:rsidRPr="009D527B">
              <w:rPr>
                <w:lang w:val="en-US"/>
              </w:rPr>
              <w:t>aktywne</w:t>
            </w:r>
            <w:proofErr w:type="spellEnd"/>
          </w:p>
        </w:tc>
        <w:tc>
          <w:tcPr>
            <w:tcW w:w="0" w:type="auto"/>
            <w:vAlign w:val="center"/>
            <w:hideMark/>
          </w:tcPr>
          <w:p w14:paraId="25512590"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351AD018" w14:textId="77777777" w:rsidR="009D527B" w:rsidRPr="009D527B" w:rsidRDefault="009D527B" w:rsidP="009D527B">
            <w:pPr>
              <w:spacing w:after="160" w:line="259" w:lineRule="auto"/>
              <w:ind w:left="360" w:firstLine="0"/>
              <w:jc w:val="left"/>
              <w:rPr>
                <w:lang w:val="en-US"/>
              </w:rPr>
            </w:pPr>
            <w:r w:rsidRPr="009D527B">
              <w:rPr>
                <w:lang w:val="en-US"/>
              </w:rPr>
              <w:t>Tak</w:t>
            </w:r>
          </w:p>
        </w:tc>
      </w:tr>
    </w:tbl>
    <w:p w14:paraId="78C0D4D9" w14:textId="7185CC83" w:rsidR="00112EE0" w:rsidRDefault="009D527B" w:rsidP="00A529FB">
      <w:pPr>
        <w:spacing w:after="160" w:line="259" w:lineRule="auto"/>
        <w:ind w:left="360" w:firstLine="0"/>
        <w:jc w:val="left"/>
      </w:pPr>
      <w:r>
        <w:t>Tab. X.</w:t>
      </w:r>
    </w:p>
    <w:p w14:paraId="3F15EAF5" w14:textId="77777777" w:rsidR="008E326D" w:rsidRPr="00F86FEB" w:rsidRDefault="008E326D" w:rsidP="008E326D">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46E38FD8" w14:textId="0FF366DF" w:rsidR="008E326D" w:rsidRDefault="002E1F1A" w:rsidP="008E326D">
      <w:r>
        <w:t>P</w:t>
      </w:r>
      <w:r w:rsidR="008E326D" w:rsidRPr="00F86FEB">
        <w:t>otencjalne różnice między środowiskiem wirtualnym a fizycznym mogłyby się pojawić w przypadku odmiennych implementacji urządzeń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przez </w:t>
      </w:r>
      <w:r w:rsidR="00CD5197">
        <w:t>hipe</w:t>
      </w:r>
      <w:r w:rsidR="008E326D" w:rsidRPr="00F86FEB">
        <w:t>r</w:t>
      </w:r>
      <w:r w:rsidR="00CD5197">
        <w:t>nadzorcę</w:t>
      </w:r>
      <w:r w:rsidR="00485CF7">
        <w:t xml:space="preserve">. </w:t>
      </w:r>
      <w:r w:rsidR="008E326D" w:rsidRPr="00F86FEB">
        <w:t xml:space="preserve">W systemie </w:t>
      </w:r>
      <w:r w:rsidR="00485CF7">
        <w:t>zainstalowanym na maszynie fizycznej</w:t>
      </w:r>
      <w:r w:rsidR="008E326D" w:rsidRPr="00F86FEB">
        <w:t xml:space="preserve">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odwzorowuje fizyczny adres przestrzeni RAM, podczas gdy w środowisku wirtualnym dostęp ten może być dodatkowo filtrowany lub w ogóle emulowany przez warstwę wirtualizacji. Pomimo braku </w:t>
      </w:r>
      <w:r w:rsidR="008E326D" w:rsidRPr="00F86FEB">
        <w:lastRenderedPageBreak/>
        <w:t xml:space="preserve">różnic w wynikach testu, architekturalnie możliwe są rozbieżności w zachowaniu przy innym jądrze lub wersji </w:t>
      </w:r>
      <w:r w:rsidR="008E326D">
        <w:t>hipernadzorcy</w:t>
      </w:r>
      <w:r w:rsidR="008E326D" w:rsidRPr="00F86FEB">
        <w:t>.</w:t>
      </w:r>
    </w:p>
    <w:p w14:paraId="0D361772" w14:textId="77777777" w:rsidR="00C638ED" w:rsidRPr="00F86FEB" w:rsidRDefault="00C638ED" w:rsidP="008E326D"/>
    <w:p w14:paraId="53F2C009" w14:textId="15521FDE" w:rsidR="007D0818" w:rsidRPr="00BE7879" w:rsidRDefault="00896251" w:rsidP="007D0818">
      <w:pPr>
        <w:pStyle w:val="Heading3"/>
      </w:pPr>
      <w:r w:rsidRPr="00991680">
        <w:rPr>
          <w:bCs/>
        </w:rPr>
        <w:t xml:space="preserve">Eskalacja uprawnień poprzez podatność sprzętową </w:t>
      </w:r>
      <w:proofErr w:type="spellStart"/>
      <w:r w:rsidRPr="00991680">
        <w:rPr>
          <w:bCs/>
        </w:rPr>
        <w:t>Rowhammer</w:t>
      </w:r>
      <w:proofErr w:type="spellEnd"/>
    </w:p>
    <w:p w14:paraId="581341C9" w14:textId="77777777" w:rsidR="001230A5" w:rsidRPr="00991680" w:rsidRDefault="001230A5" w:rsidP="001230A5">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75CFAEA8" w14:textId="77777777" w:rsidR="001230A5" w:rsidRPr="00991680" w:rsidRDefault="001230A5" w:rsidP="001230A5">
      <w:pPr>
        <w:rPr>
          <w:b/>
          <w:bCs/>
          <w:lang w:val="en-US"/>
        </w:rPr>
      </w:pPr>
      <w:proofErr w:type="spellStart"/>
      <w:r w:rsidRPr="00991680">
        <w:rPr>
          <w:b/>
          <w:bCs/>
          <w:lang w:val="en-US"/>
        </w:rPr>
        <w:t>Założenia</w:t>
      </w:r>
      <w:proofErr w:type="spellEnd"/>
      <w:r>
        <w:rPr>
          <w:b/>
          <w:bCs/>
          <w:lang w:val="en-US"/>
        </w:rPr>
        <w:t>:</w:t>
      </w:r>
    </w:p>
    <w:p w14:paraId="3B6C5FCA" w14:textId="77777777" w:rsidR="001230A5" w:rsidRPr="00991680" w:rsidRDefault="001230A5" w:rsidP="001230A5">
      <w:pPr>
        <w:numPr>
          <w:ilvl w:val="0"/>
          <w:numId w:val="29"/>
        </w:numPr>
        <w:spacing w:after="160" w:line="259" w:lineRule="auto"/>
        <w:jc w:val="left"/>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47A38C7E" w14:textId="77777777" w:rsidR="001230A5" w:rsidRPr="00991680" w:rsidRDefault="001230A5" w:rsidP="001230A5">
      <w:pPr>
        <w:numPr>
          <w:ilvl w:val="0"/>
          <w:numId w:val="29"/>
        </w:numPr>
        <w:spacing w:after="160" w:line="259" w:lineRule="auto"/>
        <w:jc w:val="left"/>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68519BE2" w14:textId="77777777" w:rsidR="001230A5" w:rsidRPr="00991680" w:rsidRDefault="001230A5" w:rsidP="001230A5">
      <w:pPr>
        <w:numPr>
          <w:ilvl w:val="0"/>
          <w:numId w:val="29"/>
        </w:numPr>
        <w:spacing w:after="160" w:line="259" w:lineRule="auto"/>
        <w:jc w:val="left"/>
        <w:rPr>
          <w:lang w:val="en-US"/>
        </w:rPr>
      </w:pPr>
      <w:proofErr w:type="spellStart"/>
      <w:r w:rsidRPr="00991680">
        <w:rPr>
          <w:lang w:val="en-US"/>
        </w:rPr>
        <w:t>Środowiska</w:t>
      </w:r>
      <w:proofErr w:type="spellEnd"/>
      <w:r w:rsidRPr="00991680">
        <w:rPr>
          <w:lang w:val="en-US"/>
        </w:rPr>
        <w:t>:</w:t>
      </w:r>
    </w:p>
    <w:p w14:paraId="1DD60C56" w14:textId="77777777" w:rsidR="001230A5" w:rsidRPr="00991680" w:rsidRDefault="001230A5" w:rsidP="001230A5">
      <w:pPr>
        <w:numPr>
          <w:ilvl w:val="1"/>
          <w:numId w:val="29"/>
        </w:numPr>
        <w:spacing w:after="160" w:line="259" w:lineRule="auto"/>
        <w:jc w:val="left"/>
      </w:pPr>
      <w:r w:rsidRPr="00991680">
        <w:rPr>
          <w:b/>
          <w:bCs/>
        </w:rPr>
        <w:t>Maszyna wirtualna</w:t>
      </w:r>
      <w:r w:rsidRPr="00991680">
        <w:t>: VMware z domyślną alokacją pamięci RAM</w:t>
      </w:r>
    </w:p>
    <w:p w14:paraId="37A413E9" w14:textId="77777777" w:rsidR="001230A5" w:rsidRPr="00991680" w:rsidRDefault="001230A5" w:rsidP="001230A5">
      <w:pPr>
        <w:numPr>
          <w:ilvl w:val="1"/>
          <w:numId w:val="29"/>
        </w:numPr>
        <w:spacing w:after="160" w:line="259" w:lineRule="auto"/>
        <w:jc w:val="left"/>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2C9CB53A" w14:textId="77777777" w:rsidR="001230A5" w:rsidRPr="00991680" w:rsidRDefault="001230A5" w:rsidP="001230A5">
      <w:pPr>
        <w:numPr>
          <w:ilvl w:val="0"/>
          <w:numId w:val="29"/>
        </w:numPr>
        <w:spacing w:after="160" w:line="259" w:lineRule="auto"/>
        <w:jc w:val="left"/>
      </w:pPr>
      <w:r w:rsidRPr="00991680">
        <w:t xml:space="preserve">Użytkownik testowy miał dostęp do kompilacji i uruchomienia aplikacji C++ z poziomu </w:t>
      </w:r>
      <w:proofErr w:type="spellStart"/>
      <w:r w:rsidRPr="00991680">
        <w:t>roota</w:t>
      </w:r>
      <w:proofErr w:type="spellEnd"/>
      <w:r w:rsidRPr="00991680">
        <w:t>.</w:t>
      </w:r>
    </w:p>
    <w:p w14:paraId="12E134E9" w14:textId="77777777" w:rsidR="001230A5" w:rsidRPr="00991680" w:rsidRDefault="001230A5" w:rsidP="001230A5">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64B78304" w14:textId="77777777" w:rsidR="001230A5" w:rsidRDefault="001230A5" w:rsidP="001230A5">
      <w:pPr>
        <w:numPr>
          <w:ilvl w:val="0"/>
          <w:numId w:val="30"/>
        </w:numPr>
        <w:spacing w:after="160" w:line="259" w:lineRule="auto"/>
        <w:jc w:val="left"/>
      </w:pPr>
      <w:r w:rsidRPr="00991680">
        <w:t>Sklonowano repozytorium i przeprowadzono kompilację:</w:t>
      </w:r>
    </w:p>
    <w:p w14:paraId="6F2A2F61" w14:textId="77777777" w:rsidR="001230A5" w:rsidRPr="00991680" w:rsidRDefault="001230A5" w:rsidP="001230A5">
      <w:pPr>
        <w:ind w:left="720"/>
        <w:rPr>
          <w:lang w:val="en-US"/>
        </w:rPr>
      </w:pPr>
      <w:r w:rsidRPr="00991680">
        <w:rPr>
          <w:lang w:val="en-US"/>
        </w:rPr>
        <w:t>git clone https://github.com/IAIK/rowhammerjs.git</w:t>
      </w:r>
    </w:p>
    <w:p w14:paraId="406890E7" w14:textId="77777777" w:rsidR="001230A5" w:rsidRDefault="001230A5" w:rsidP="001230A5">
      <w:pPr>
        <w:ind w:left="720"/>
      </w:pPr>
      <w:r>
        <w:t xml:space="preserve">cd </w:t>
      </w:r>
      <w:proofErr w:type="spellStart"/>
      <w:r>
        <w:t>rowhammerjs</w:t>
      </w:r>
      <w:proofErr w:type="spellEnd"/>
      <w:r>
        <w:t>/native</w:t>
      </w:r>
    </w:p>
    <w:p w14:paraId="068BC0B8" w14:textId="77777777" w:rsidR="001230A5" w:rsidRDefault="001230A5" w:rsidP="001230A5">
      <w:pPr>
        <w:ind w:left="720"/>
      </w:pPr>
      <w:proofErr w:type="spellStart"/>
      <w:r>
        <w:t>make</w:t>
      </w:r>
      <w:proofErr w:type="spellEnd"/>
    </w:p>
    <w:p w14:paraId="3A6CFB4E" w14:textId="77777777" w:rsidR="001230A5" w:rsidRDefault="001230A5" w:rsidP="001230A5">
      <w:pPr>
        <w:pStyle w:val="ListParagraph"/>
        <w:numPr>
          <w:ilvl w:val="0"/>
          <w:numId w:val="30"/>
        </w:numPr>
        <w:spacing w:after="160" w:line="259" w:lineRule="auto"/>
        <w:jc w:val="left"/>
      </w:pPr>
      <w:r w:rsidRPr="00991680">
        <w:t xml:space="preserve">Uruchomiono test jako </w:t>
      </w:r>
      <w:proofErr w:type="spellStart"/>
      <w:r w:rsidRPr="00991680">
        <w:t>root</w:t>
      </w:r>
      <w:proofErr w:type="spellEnd"/>
      <w:r w:rsidRPr="00991680">
        <w:t>:</w:t>
      </w:r>
    </w:p>
    <w:p w14:paraId="01F1BC7A" w14:textId="77777777" w:rsidR="001230A5" w:rsidRDefault="001230A5" w:rsidP="001230A5">
      <w:pPr>
        <w:pStyle w:val="ListParagraph"/>
      </w:pPr>
      <w:proofErr w:type="spellStart"/>
      <w:r w:rsidRPr="00991680">
        <w:t>sudo</w:t>
      </w:r>
      <w:proofErr w:type="spellEnd"/>
      <w:r w:rsidRPr="00991680">
        <w:t xml:space="preserve"> ./</w:t>
      </w:r>
      <w:proofErr w:type="spellStart"/>
      <w:r w:rsidRPr="00991680">
        <w:t>rowhammer</w:t>
      </w:r>
      <w:proofErr w:type="spellEnd"/>
    </w:p>
    <w:p w14:paraId="31D83F55" w14:textId="77777777" w:rsidR="001230A5" w:rsidRDefault="001230A5" w:rsidP="001230A5">
      <w:pPr>
        <w:pStyle w:val="ListParagraph"/>
        <w:numPr>
          <w:ilvl w:val="0"/>
          <w:numId w:val="30"/>
        </w:numPr>
        <w:spacing w:after="160" w:line="259" w:lineRule="auto"/>
        <w:jc w:val="left"/>
      </w:pPr>
      <w:r w:rsidRPr="00991680">
        <w:t>Test automatycznie rozpoczął „uderzanie” w komórki pamięci RAM.</w:t>
      </w:r>
    </w:p>
    <w:p w14:paraId="50025D66" w14:textId="77777777" w:rsidR="001230A5" w:rsidRDefault="001230A5" w:rsidP="001230A5">
      <w:pPr>
        <w:pStyle w:val="ListParagraph"/>
        <w:numPr>
          <w:ilvl w:val="0"/>
          <w:numId w:val="30"/>
        </w:numPr>
        <w:spacing w:after="160" w:line="259" w:lineRule="auto"/>
        <w:jc w:val="left"/>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262"/>
        <w:gridCol w:w="2277"/>
      </w:tblGrid>
      <w:tr w:rsidR="00525B38" w:rsidRPr="00991680" w14:paraId="3BC230AF" w14:textId="77777777" w:rsidTr="00845DCE">
        <w:trPr>
          <w:tblCellSpacing w:w="15" w:type="dxa"/>
        </w:trPr>
        <w:tc>
          <w:tcPr>
            <w:tcW w:w="0" w:type="auto"/>
            <w:vAlign w:val="center"/>
            <w:hideMark/>
          </w:tcPr>
          <w:p w14:paraId="396681F7" w14:textId="77777777" w:rsidR="00525B38" w:rsidRPr="00991680" w:rsidRDefault="00525B38" w:rsidP="00845DCE">
            <w:pPr>
              <w:rPr>
                <w:b/>
                <w:bCs/>
                <w:lang w:val="en-US"/>
              </w:rPr>
            </w:pPr>
            <w:proofErr w:type="spellStart"/>
            <w:r w:rsidRPr="00991680">
              <w:rPr>
                <w:b/>
                <w:bCs/>
                <w:lang w:val="en-US"/>
              </w:rPr>
              <w:t>Parametr</w:t>
            </w:r>
            <w:proofErr w:type="spellEnd"/>
          </w:p>
        </w:tc>
        <w:tc>
          <w:tcPr>
            <w:tcW w:w="0" w:type="auto"/>
            <w:vAlign w:val="center"/>
            <w:hideMark/>
          </w:tcPr>
          <w:p w14:paraId="2C94A118" w14:textId="77777777" w:rsidR="00525B38" w:rsidRPr="00991680" w:rsidRDefault="00525B38" w:rsidP="00845DCE">
            <w:pPr>
              <w:rPr>
                <w:b/>
                <w:bCs/>
                <w:lang w:val="en-US"/>
              </w:rPr>
            </w:pPr>
            <w:r w:rsidRPr="00991680">
              <w:rPr>
                <w:b/>
                <w:bCs/>
                <w:lang w:val="en-US"/>
              </w:rPr>
              <w:t>Ubuntu VM</w:t>
            </w:r>
          </w:p>
        </w:tc>
        <w:tc>
          <w:tcPr>
            <w:tcW w:w="0" w:type="auto"/>
            <w:vAlign w:val="center"/>
            <w:hideMark/>
          </w:tcPr>
          <w:p w14:paraId="5CF4F0AE" w14:textId="77777777" w:rsidR="00525B38" w:rsidRPr="00991680" w:rsidRDefault="00525B38" w:rsidP="00845DCE">
            <w:pPr>
              <w:rPr>
                <w:b/>
                <w:bCs/>
                <w:lang w:val="en-US"/>
              </w:rPr>
            </w:pPr>
            <w:r w:rsidRPr="00991680">
              <w:rPr>
                <w:b/>
                <w:bCs/>
                <w:lang w:val="en-US"/>
              </w:rPr>
              <w:t>Ubuntu bare metal</w:t>
            </w:r>
          </w:p>
        </w:tc>
      </w:tr>
      <w:tr w:rsidR="00525B38" w:rsidRPr="00991680" w14:paraId="2C3AABFD" w14:textId="77777777" w:rsidTr="00845DCE">
        <w:trPr>
          <w:tblCellSpacing w:w="15" w:type="dxa"/>
        </w:trPr>
        <w:tc>
          <w:tcPr>
            <w:tcW w:w="0" w:type="auto"/>
            <w:vAlign w:val="center"/>
            <w:hideMark/>
          </w:tcPr>
          <w:p w14:paraId="23D26B83" w14:textId="77777777" w:rsidR="00525B38" w:rsidRPr="00991680" w:rsidRDefault="00525B38" w:rsidP="00845DCE">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5A73546F" w14:textId="77777777" w:rsidR="00525B38" w:rsidRPr="00991680" w:rsidRDefault="00525B38" w:rsidP="00845DCE">
            <w:pPr>
              <w:rPr>
                <w:lang w:val="en-US"/>
              </w:rPr>
            </w:pPr>
            <w:r w:rsidRPr="00991680">
              <w:rPr>
                <w:lang w:val="en-US"/>
              </w:rPr>
              <w:t>Tak</w:t>
            </w:r>
          </w:p>
        </w:tc>
        <w:tc>
          <w:tcPr>
            <w:tcW w:w="0" w:type="auto"/>
            <w:vAlign w:val="center"/>
            <w:hideMark/>
          </w:tcPr>
          <w:p w14:paraId="157B09FB" w14:textId="77777777" w:rsidR="00525B38" w:rsidRPr="00991680" w:rsidRDefault="00525B38" w:rsidP="00845DCE">
            <w:pPr>
              <w:rPr>
                <w:lang w:val="en-US"/>
              </w:rPr>
            </w:pPr>
            <w:r w:rsidRPr="00991680">
              <w:rPr>
                <w:lang w:val="en-US"/>
              </w:rPr>
              <w:t>Tak</w:t>
            </w:r>
          </w:p>
        </w:tc>
      </w:tr>
      <w:tr w:rsidR="00525B38" w:rsidRPr="00991680" w14:paraId="673A30A1" w14:textId="77777777" w:rsidTr="00845DCE">
        <w:trPr>
          <w:tblCellSpacing w:w="15" w:type="dxa"/>
        </w:trPr>
        <w:tc>
          <w:tcPr>
            <w:tcW w:w="0" w:type="auto"/>
            <w:vAlign w:val="center"/>
            <w:hideMark/>
          </w:tcPr>
          <w:p w14:paraId="61E4DF87" w14:textId="77777777" w:rsidR="00525B38" w:rsidRPr="00991680" w:rsidRDefault="00525B38" w:rsidP="00845DCE">
            <w:pPr>
              <w:rPr>
                <w:lang w:val="en-US"/>
              </w:rPr>
            </w:pPr>
            <w:proofErr w:type="spellStart"/>
            <w:r w:rsidRPr="00991680">
              <w:rPr>
                <w:lang w:val="en-US"/>
              </w:rPr>
              <w:lastRenderedPageBreak/>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246016FC"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155E8C54"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525B38" w:rsidRPr="00991680" w14:paraId="080DFB77" w14:textId="77777777" w:rsidTr="00845DCE">
        <w:trPr>
          <w:tblCellSpacing w:w="15" w:type="dxa"/>
        </w:trPr>
        <w:tc>
          <w:tcPr>
            <w:tcW w:w="0" w:type="auto"/>
            <w:vAlign w:val="center"/>
            <w:hideMark/>
          </w:tcPr>
          <w:p w14:paraId="3E688095" w14:textId="77777777" w:rsidR="00525B38" w:rsidRPr="00991680" w:rsidRDefault="00525B38" w:rsidP="00845DCE">
            <w:r w:rsidRPr="00991680">
              <w:t>Czy wykryto problemy (np. błędy bitów)</w:t>
            </w:r>
          </w:p>
        </w:tc>
        <w:tc>
          <w:tcPr>
            <w:tcW w:w="0" w:type="auto"/>
            <w:vAlign w:val="center"/>
            <w:hideMark/>
          </w:tcPr>
          <w:p w14:paraId="4A19A3C7"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54ACE65A"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525B38" w:rsidRPr="00991680" w14:paraId="64807075" w14:textId="77777777" w:rsidTr="00845DCE">
        <w:trPr>
          <w:tblCellSpacing w:w="15" w:type="dxa"/>
        </w:trPr>
        <w:tc>
          <w:tcPr>
            <w:tcW w:w="0" w:type="auto"/>
            <w:vAlign w:val="center"/>
            <w:hideMark/>
          </w:tcPr>
          <w:p w14:paraId="1B74C5DF" w14:textId="77777777" w:rsidR="00525B38" w:rsidRPr="00991680" w:rsidRDefault="00525B38" w:rsidP="00845DCE">
            <w:r w:rsidRPr="00991680">
              <w:t>Czy pojawiły się komunikaty o trudnościach z dostępem do stron pamięci</w:t>
            </w:r>
          </w:p>
        </w:tc>
        <w:tc>
          <w:tcPr>
            <w:tcW w:w="0" w:type="auto"/>
            <w:vAlign w:val="center"/>
            <w:hideMark/>
          </w:tcPr>
          <w:p w14:paraId="69D7B3FB"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13209853"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CF64730" w14:textId="4F9B984B" w:rsidR="008E326D" w:rsidRDefault="00525B38" w:rsidP="00A529FB">
      <w:pPr>
        <w:spacing w:after="160" w:line="259" w:lineRule="auto"/>
        <w:ind w:left="360" w:firstLine="0"/>
        <w:jc w:val="left"/>
      </w:pPr>
      <w:r>
        <w:t>Tab. X.</w:t>
      </w:r>
    </w:p>
    <w:p w14:paraId="7E68B0FD" w14:textId="77777777" w:rsidR="00B257C2" w:rsidRPr="00991680" w:rsidRDefault="00B257C2" w:rsidP="00B257C2">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115AC429" w14:textId="3CDDABBB" w:rsidR="00B257C2" w:rsidRDefault="00B257C2" w:rsidP="00B257C2">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521F30">
        <w:t>hiper</w:t>
      </w:r>
      <w:r w:rsidR="00521F30" w:rsidRPr="00521F30">
        <w:t>w</w:t>
      </w:r>
      <w:r w:rsidRPr="00521F30">
        <w:t>izor</w:t>
      </w:r>
      <w:proofErr w:type="spellEnd"/>
      <w:r w:rsidRPr="00521F30">
        <w:t>,</w:t>
      </w:r>
      <w:r w:rsidRPr="00991680">
        <w:t xml:space="preserve"> który pośredniczy w dostępie do fizycznej pamięci RAM. Oznacza to, że</w:t>
      </w:r>
      <w:r>
        <w:t xml:space="preserve"> </w:t>
      </w:r>
      <w:r>
        <w:rPr>
          <w:b/>
          <w:bCs/>
        </w:rPr>
        <w:t>ś</w:t>
      </w:r>
      <w:r w:rsidRPr="00991680">
        <w:rPr>
          <w:b/>
          <w:bCs/>
        </w:rPr>
        <w:t xml:space="preserve">rodowisko </w:t>
      </w:r>
      <w:r w:rsidR="00521F30">
        <w:rPr>
          <w:b/>
          <w:bCs/>
        </w:rPr>
        <w:t>natywne</w:t>
      </w:r>
      <w:r w:rsidRPr="00991680">
        <w:rPr>
          <w:b/>
          <w:bCs/>
        </w:rPr>
        <w:t xml:space="preserve"> jest potencjalnie bardziej podatne na atak </w:t>
      </w:r>
      <w:proofErr w:type="spellStart"/>
      <w:r w:rsidRPr="00991680">
        <w:rPr>
          <w:b/>
          <w:bCs/>
        </w:rPr>
        <w:t>Rowhammer</w:t>
      </w:r>
      <w:proofErr w:type="spellEnd"/>
      <w:r w:rsidRPr="00991680">
        <w:rPr>
          <w:b/>
          <w:bCs/>
        </w:rPr>
        <w:t xml:space="preserve"> niż środowisko wirtualne.</w:t>
      </w:r>
    </w:p>
    <w:p w14:paraId="6224223F" w14:textId="77777777" w:rsidR="00B257C2" w:rsidRPr="00991680" w:rsidRDefault="00B257C2" w:rsidP="00B257C2">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462D9A91" w14:textId="1F11EE25" w:rsidR="00B257C2" w:rsidRPr="00BE7879" w:rsidRDefault="003C4230" w:rsidP="00B257C2">
      <w:pPr>
        <w:pStyle w:val="Heading3"/>
      </w:pPr>
      <w:r>
        <w:t>Dostęp do urządzeń PCI/USB</w:t>
      </w:r>
      <w:r w:rsidR="00B257C2">
        <w:t xml:space="preserve"> </w:t>
      </w:r>
    </w:p>
    <w:p w14:paraId="7EFED6AD" w14:textId="77777777" w:rsidR="00470B5F" w:rsidRPr="00166095" w:rsidRDefault="00470B5F" w:rsidP="00470B5F">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117E9D31" w14:textId="77777777" w:rsidR="00470B5F" w:rsidRPr="00166095" w:rsidRDefault="00470B5F" w:rsidP="00470B5F">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w:t>
      </w:r>
      <w:r w:rsidRPr="00166095">
        <w:lastRenderedPageBreak/>
        <w:t>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1611B78" w14:textId="50413F34" w:rsidR="00470B5F" w:rsidRPr="00166095" w:rsidRDefault="00470B5F" w:rsidP="00470B5F">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w:t>
      </w:r>
      <w:r w:rsidR="00D04CC3">
        <w:t>wiz</w:t>
      </w:r>
      <w:r w:rsidRPr="00166095">
        <w:t>or</w:t>
      </w:r>
      <w:proofErr w:type="spellEnd"/>
      <w:r w:rsidRPr="00166095">
        <w:t>, a odczyt danych z urządzeń fizycznych jest często niemożliwy. W systemie Windows, działający</w:t>
      </w:r>
      <w:r w:rsidR="00D04CC3">
        <w:t xml:space="preserve"> natywnie</w:t>
      </w:r>
      <w:r w:rsidRPr="00166095">
        <w:t xml:space="preserve">, również uzyskano pełną widoczność fizycznych urządzeń i możliwość odczytu szczegółowych informacji, takich jak identyfikatory producenta (VID, PID), typy urządzeń czy przypisane porty. W maszynie wirtualnej Windows zakres ten ogranicza się jedynie do urządzeń emulowanych przez VMware — urządzenia fizyczne nieprzekazane przez </w:t>
      </w:r>
      <w:proofErr w:type="spellStart"/>
      <w:r w:rsidRPr="00166095">
        <w:t>hyper</w:t>
      </w:r>
      <w:r w:rsidR="00D04CC3">
        <w:t>wiz</w:t>
      </w:r>
      <w:r w:rsidRPr="00166095">
        <w:t>or</w:t>
      </w:r>
      <w:r w:rsidR="00D04CC3">
        <w:t>a</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6"/>
        <w:gridCol w:w="816"/>
        <w:gridCol w:w="1768"/>
        <w:gridCol w:w="1690"/>
        <w:gridCol w:w="1317"/>
        <w:gridCol w:w="2158"/>
      </w:tblGrid>
      <w:tr w:rsidR="0041146C" w:rsidRPr="0041146C" w14:paraId="6828B8C1" w14:textId="77777777" w:rsidTr="00845DCE">
        <w:trPr>
          <w:tblHeader/>
          <w:tblCellSpacing w:w="15" w:type="dxa"/>
        </w:trPr>
        <w:tc>
          <w:tcPr>
            <w:tcW w:w="0" w:type="auto"/>
            <w:vAlign w:val="center"/>
            <w:hideMark/>
          </w:tcPr>
          <w:p w14:paraId="5FA951DB"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System</w:t>
            </w:r>
          </w:p>
        </w:tc>
        <w:tc>
          <w:tcPr>
            <w:tcW w:w="0" w:type="auto"/>
            <w:vAlign w:val="center"/>
            <w:hideMark/>
          </w:tcPr>
          <w:p w14:paraId="7DB61F23"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4ED58716"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PCI – </w:t>
            </w:r>
            <w:proofErr w:type="spellStart"/>
            <w:r w:rsidRPr="0041146C">
              <w:rPr>
                <w:rFonts w:ascii="Aptos" w:eastAsia="Aptos" w:hAnsi="Aptos"/>
                <w:b/>
                <w:bCs/>
                <w:kern w:val="2"/>
                <w:sz w:val="22"/>
                <w:szCs w:val="22"/>
                <w:lang w:val="en-US" w:eastAsia="en-US"/>
                <w14:ligatures w14:val="standardContextual"/>
              </w:rPr>
              <w:t>widoczne</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urządzenia</w:t>
            </w:r>
            <w:proofErr w:type="spellEnd"/>
          </w:p>
        </w:tc>
        <w:tc>
          <w:tcPr>
            <w:tcW w:w="0" w:type="auto"/>
            <w:vAlign w:val="center"/>
            <w:hideMark/>
          </w:tcPr>
          <w:p w14:paraId="70AC3D1E"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USB – </w:t>
            </w:r>
            <w:proofErr w:type="spellStart"/>
            <w:r w:rsidRPr="0041146C">
              <w:rPr>
                <w:rFonts w:ascii="Aptos" w:eastAsia="Aptos" w:hAnsi="Aptos"/>
                <w:b/>
                <w:bCs/>
                <w:kern w:val="2"/>
                <w:sz w:val="22"/>
                <w:szCs w:val="22"/>
                <w:lang w:val="en-US" w:eastAsia="en-US"/>
                <w14:ligatures w14:val="standardContextual"/>
              </w:rPr>
              <w:t>odczyt</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danych</w:t>
            </w:r>
            <w:proofErr w:type="spellEnd"/>
          </w:p>
        </w:tc>
        <w:tc>
          <w:tcPr>
            <w:tcW w:w="0" w:type="auto"/>
            <w:vAlign w:val="center"/>
            <w:hideMark/>
          </w:tcPr>
          <w:p w14:paraId="1AB197D8" w14:textId="77777777" w:rsidR="0041146C" w:rsidRPr="0041146C" w:rsidRDefault="0041146C" w:rsidP="0041146C">
            <w:pPr>
              <w:spacing w:after="160" w:line="259" w:lineRule="auto"/>
              <w:ind w:firstLine="0"/>
              <w:jc w:val="left"/>
              <w:rPr>
                <w:rFonts w:ascii="Aptos" w:eastAsia="Aptos" w:hAnsi="Aptos"/>
                <w:b/>
                <w:bCs/>
                <w:kern w:val="2"/>
                <w:sz w:val="22"/>
                <w:szCs w:val="22"/>
                <w:lang w:eastAsia="en-US"/>
                <w14:ligatures w14:val="standardContextual"/>
              </w:rPr>
            </w:pPr>
            <w:r w:rsidRPr="0041146C">
              <w:rPr>
                <w:rFonts w:ascii="Aptos" w:eastAsia="Aptos" w:hAnsi="Aptos"/>
                <w:b/>
                <w:bCs/>
                <w:kern w:val="2"/>
                <w:sz w:val="22"/>
                <w:szCs w:val="22"/>
                <w:lang w:eastAsia="en-US"/>
                <w14:ligatures w14:val="standardContextual"/>
              </w:rPr>
              <w:t>Dostęp do /</w:t>
            </w:r>
            <w:proofErr w:type="spellStart"/>
            <w:r w:rsidRPr="0041146C">
              <w:rPr>
                <w:rFonts w:ascii="Aptos" w:eastAsia="Aptos" w:hAnsi="Aptos"/>
                <w:b/>
                <w:bCs/>
                <w:kern w:val="2"/>
                <w:sz w:val="22"/>
                <w:szCs w:val="22"/>
                <w:lang w:eastAsia="en-US"/>
                <w14:ligatures w14:val="standardContextual"/>
              </w:rPr>
              <w:t>sys</w:t>
            </w:r>
            <w:proofErr w:type="spellEnd"/>
            <w:r w:rsidRPr="0041146C">
              <w:rPr>
                <w:rFonts w:ascii="Aptos" w:eastAsia="Aptos" w:hAnsi="Aptos"/>
                <w:b/>
                <w:bCs/>
                <w:kern w:val="2"/>
                <w:sz w:val="22"/>
                <w:szCs w:val="22"/>
                <w:lang w:eastAsia="en-US"/>
                <w14:ligatures w14:val="standardContextual"/>
              </w:rPr>
              <w:t xml:space="preserve"> lub /</w:t>
            </w:r>
            <w:proofErr w:type="spellStart"/>
            <w:r w:rsidRPr="0041146C">
              <w:rPr>
                <w:rFonts w:ascii="Aptos" w:eastAsia="Aptos" w:hAnsi="Aptos"/>
                <w:b/>
                <w:bCs/>
                <w:kern w:val="2"/>
                <w:sz w:val="22"/>
                <w:szCs w:val="22"/>
                <w:lang w:eastAsia="en-US"/>
                <w14:ligatures w14:val="standardContextual"/>
              </w:rPr>
              <w:t>dev</w:t>
            </w:r>
            <w:proofErr w:type="spellEnd"/>
          </w:p>
        </w:tc>
        <w:tc>
          <w:tcPr>
            <w:tcW w:w="0" w:type="auto"/>
            <w:vAlign w:val="center"/>
            <w:hideMark/>
          </w:tcPr>
          <w:p w14:paraId="2A1AFB55"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Uwagi</w:t>
            </w:r>
            <w:proofErr w:type="spellEnd"/>
          </w:p>
        </w:tc>
      </w:tr>
      <w:tr w:rsidR="0041146C" w:rsidRPr="0041146C" w14:paraId="14B451CE" w14:textId="77777777" w:rsidTr="00845DCE">
        <w:trPr>
          <w:tblCellSpacing w:w="15" w:type="dxa"/>
        </w:trPr>
        <w:tc>
          <w:tcPr>
            <w:tcW w:w="0" w:type="auto"/>
            <w:vAlign w:val="center"/>
            <w:hideMark/>
          </w:tcPr>
          <w:p w14:paraId="7D44AB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E831342"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586A5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6979371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6A42E988"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405FC7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Pełny</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dostęp</w:t>
            </w:r>
            <w:proofErr w:type="spellEnd"/>
          </w:p>
        </w:tc>
      </w:tr>
      <w:tr w:rsidR="0041146C" w:rsidRPr="0041146C" w14:paraId="02A75DE8" w14:textId="77777777" w:rsidTr="00845DCE">
        <w:trPr>
          <w:tblCellSpacing w:w="15" w:type="dxa"/>
        </w:trPr>
        <w:tc>
          <w:tcPr>
            <w:tcW w:w="0" w:type="auto"/>
            <w:vAlign w:val="center"/>
            <w:hideMark/>
          </w:tcPr>
          <w:p w14:paraId="64B312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4CAF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3896E53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przypisane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VM</w:t>
            </w:r>
          </w:p>
        </w:tc>
        <w:tc>
          <w:tcPr>
            <w:tcW w:w="0" w:type="auto"/>
            <w:vAlign w:val="center"/>
            <w:hideMark/>
          </w:tcPr>
          <w:p w14:paraId="0FE55B0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zależne</w:t>
            </w:r>
            <w:proofErr w:type="spellEnd"/>
            <w:r w:rsidRPr="0041146C">
              <w:rPr>
                <w:rFonts w:ascii="Aptos" w:eastAsia="Aptos" w:hAnsi="Aptos"/>
                <w:kern w:val="2"/>
                <w:sz w:val="22"/>
                <w:szCs w:val="22"/>
                <w:lang w:val="en-US" w:eastAsia="en-US"/>
                <w14:ligatures w14:val="standardContextual"/>
              </w:rPr>
              <w:t xml:space="preserve"> od passthrough</w:t>
            </w:r>
          </w:p>
        </w:tc>
        <w:tc>
          <w:tcPr>
            <w:tcW w:w="0" w:type="auto"/>
            <w:vAlign w:val="center"/>
            <w:hideMark/>
          </w:tcPr>
          <w:p w14:paraId="6CE318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ograniczony</w:t>
            </w:r>
            <w:proofErr w:type="spellEnd"/>
          </w:p>
        </w:tc>
        <w:tc>
          <w:tcPr>
            <w:tcW w:w="0" w:type="auto"/>
            <w:vAlign w:val="center"/>
            <w:hideMark/>
          </w:tcPr>
          <w:p w14:paraId="5F34AB95"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Widoczność</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zależna</w:t>
            </w:r>
            <w:proofErr w:type="spellEnd"/>
            <w:r w:rsidRPr="0041146C">
              <w:rPr>
                <w:rFonts w:ascii="Aptos" w:eastAsia="Aptos" w:hAnsi="Aptos"/>
                <w:kern w:val="2"/>
                <w:sz w:val="22"/>
                <w:szCs w:val="22"/>
                <w:lang w:val="en-US" w:eastAsia="en-US"/>
                <w14:ligatures w14:val="standardContextual"/>
              </w:rPr>
              <w:t xml:space="preserve"> od </w:t>
            </w:r>
            <w:proofErr w:type="spellStart"/>
            <w:r w:rsidRPr="0041146C">
              <w:rPr>
                <w:rFonts w:ascii="Aptos" w:eastAsia="Aptos" w:hAnsi="Aptos"/>
                <w:kern w:val="2"/>
                <w:sz w:val="22"/>
                <w:szCs w:val="22"/>
                <w:lang w:val="en-US" w:eastAsia="en-US"/>
                <w14:ligatures w14:val="standardContextual"/>
              </w:rPr>
              <w:t>hypervisora</w:t>
            </w:r>
            <w:proofErr w:type="spellEnd"/>
          </w:p>
        </w:tc>
      </w:tr>
      <w:tr w:rsidR="0041146C" w:rsidRPr="0041146C" w14:paraId="1D22F4A8" w14:textId="77777777" w:rsidTr="00845DCE">
        <w:trPr>
          <w:tblCellSpacing w:w="15" w:type="dxa"/>
        </w:trPr>
        <w:tc>
          <w:tcPr>
            <w:tcW w:w="0" w:type="auto"/>
            <w:vAlign w:val="center"/>
            <w:hideMark/>
          </w:tcPr>
          <w:p w14:paraId="69CA3A89"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0E348E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15A6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535286DB"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00C63E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1660DD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Dostęp</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PowerShell</w:t>
            </w:r>
          </w:p>
        </w:tc>
      </w:tr>
      <w:tr w:rsidR="0041146C" w:rsidRPr="0041146C" w14:paraId="5F505E09" w14:textId="77777777" w:rsidTr="00845DCE">
        <w:trPr>
          <w:tblCellSpacing w:w="15" w:type="dxa"/>
        </w:trPr>
        <w:tc>
          <w:tcPr>
            <w:tcW w:w="0" w:type="auto"/>
            <w:vAlign w:val="center"/>
            <w:hideMark/>
          </w:tcPr>
          <w:p w14:paraId="611086FA"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52171CA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5BB2375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emulowane</w:t>
            </w:r>
            <w:proofErr w:type="spellEnd"/>
          </w:p>
        </w:tc>
        <w:tc>
          <w:tcPr>
            <w:tcW w:w="0" w:type="auto"/>
            <w:vAlign w:val="center"/>
            <w:hideMark/>
          </w:tcPr>
          <w:p w14:paraId="5F01B8D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wirtualne</w:t>
            </w:r>
            <w:proofErr w:type="spellEnd"/>
          </w:p>
        </w:tc>
        <w:tc>
          <w:tcPr>
            <w:tcW w:w="0" w:type="auto"/>
            <w:vAlign w:val="center"/>
            <w:hideMark/>
          </w:tcPr>
          <w:p w14:paraId="601C8E0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4280B945" w14:textId="77777777" w:rsidR="0041146C" w:rsidRPr="0041146C" w:rsidRDefault="0041146C" w:rsidP="0041146C">
            <w:pPr>
              <w:spacing w:after="160" w:line="259" w:lineRule="auto"/>
              <w:ind w:firstLine="0"/>
              <w:jc w:val="left"/>
              <w:rPr>
                <w:rFonts w:ascii="Aptos" w:eastAsia="Aptos" w:hAnsi="Aptos"/>
                <w:kern w:val="2"/>
                <w:sz w:val="22"/>
                <w:szCs w:val="22"/>
                <w:lang w:eastAsia="en-US"/>
                <w14:ligatures w14:val="standardContextual"/>
              </w:rPr>
            </w:pPr>
            <w:r w:rsidRPr="0041146C">
              <w:rPr>
                <w:rFonts w:ascii="Aptos" w:eastAsia="Aptos" w:hAnsi="Aptos"/>
                <w:kern w:val="2"/>
                <w:sz w:val="22"/>
                <w:szCs w:val="22"/>
                <w:lang w:eastAsia="en-US"/>
                <w14:ligatures w14:val="standardContextual"/>
              </w:rPr>
              <w:t>Brak dostępu do fizycznych urządzeń</w:t>
            </w:r>
          </w:p>
        </w:tc>
      </w:tr>
    </w:tbl>
    <w:p w14:paraId="5262A536" w14:textId="23034DFA" w:rsidR="00525B38" w:rsidRDefault="0041146C" w:rsidP="00A529FB">
      <w:pPr>
        <w:spacing w:after="160" w:line="259" w:lineRule="auto"/>
        <w:ind w:left="360" w:firstLine="0"/>
        <w:jc w:val="left"/>
      </w:pPr>
      <w:r>
        <w:t>Tab. X.</w:t>
      </w:r>
    </w:p>
    <w:p w14:paraId="394DDD8E" w14:textId="1578B10E" w:rsidR="001765B4" w:rsidRPr="00166095" w:rsidRDefault="001765B4" w:rsidP="001765B4">
      <w:r w:rsidRPr="00166095">
        <w:t xml:space="preserve">Wyniki wskazują, że środowisko </w:t>
      </w:r>
      <w:r w:rsidR="00D04CC3">
        <w:t>natywne</w:t>
      </w:r>
      <w:r w:rsidRPr="00166095">
        <w:t xml:space="preserve"> zapewnia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r w:rsidR="00D04CC3">
        <w:t>podsłuchiwania</w:t>
      </w:r>
      <w:r w:rsidRPr="00166095">
        <w:t xml:space="preserve"> czy nawet prób manipulacji. System Windows również udostępnia istotne informacje o </w:t>
      </w:r>
      <w:r w:rsidRPr="00166095">
        <w:lastRenderedPageBreak/>
        <w:t>sprzęcie, jednak głównie w formie metadanych możliwych do odczytania przez PowerShell.</w:t>
      </w:r>
    </w:p>
    <w:p w14:paraId="7B395F08" w14:textId="1E1D2E55" w:rsidR="001765B4" w:rsidRPr="00166095" w:rsidRDefault="001765B4" w:rsidP="001765B4">
      <w:r w:rsidRPr="00166095">
        <w:t xml:space="preserve">Środowiska wirtualne skutecznie ograniczają dostęp do warstwy sprzętowej. </w:t>
      </w:r>
      <w:r>
        <w:t>Hipernadzorca</w:t>
      </w:r>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r>
        <w:t>hipernadzorcy</w:t>
      </w:r>
      <w:r w:rsidRPr="00166095">
        <w:t>. To odseparowanie znacząco utrudnia eskalację uprawnień opartą na interakcji z urządzeniami fizycznymi.</w:t>
      </w:r>
    </w:p>
    <w:p w14:paraId="3BDFE258" w14:textId="4FBF30F1" w:rsidR="00DF3E64" w:rsidRPr="00BE7879" w:rsidRDefault="00DF3E64" w:rsidP="00DF3E64">
      <w:pPr>
        <w:pStyle w:val="Heading3"/>
      </w:pPr>
      <w:r>
        <w:t>Podsumowanie rozdziału: Eskalacja uprawnień</w:t>
      </w:r>
    </w:p>
    <w:p w14:paraId="1CC310F4" w14:textId="77777777" w:rsidR="00A445EB" w:rsidRDefault="00A445EB" w:rsidP="00A445EB">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Default="00A445EB" w:rsidP="00A445EB">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w:t>
      </w:r>
      <w:r w:rsidRPr="00911C4E">
        <w:lastRenderedPageBreak/>
        <w:t xml:space="preserve">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7EE52F20" w14:textId="68A65D07" w:rsidR="001765B4" w:rsidRDefault="00A445EB" w:rsidP="00126800">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Default="001373EF" w:rsidP="00126800">
      <w:pPr>
        <w:pStyle w:val="Heading2"/>
      </w:pPr>
      <w:r w:rsidRPr="00091A15">
        <w:t xml:space="preserve">Kanały host oraz </w:t>
      </w:r>
      <w:proofErr w:type="spellStart"/>
      <w:r w:rsidRPr="00091A15">
        <w:t>guest</w:t>
      </w:r>
      <w:proofErr w:type="spellEnd"/>
      <w:r w:rsidRPr="00091A15">
        <w:t xml:space="preserve"> w VMware (Schowek, Współdzielone foldery)</w:t>
      </w:r>
      <w:r>
        <w:t xml:space="preserve"> – wyciek danych</w:t>
      </w:r>
    </w:p>
    <w:p w14:paraId="6627E50A" w14:textId="34389A54" w:rsidR="00D11BE5" w:rsidRDefault="00D11BE5" w:rsidP="00D11BE5">
      <w:r>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238A9ACF" w14:textId="46833FEF" w:rsidR="00D11BE5" w:rsidRDefault="00D11BE5" w:rsidP="00D11BE5">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br w:type="textWrapping" w:clear="all"/>
      </w:r>
    </w:p>
    <w:p w14:paraId="1761B970" w14:textId="77777777" w:rsidR="00D11BE5" w:rsidRDefault="00D11BE5" w:rsidP="00D11BE5">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2C1676E5" w14:textId="7E2B7289" w:rsidR="00477AA3" w:rsidRPr="00BE7879" w:rsidRDefault="00477AA3" w:rsidP="00477AA3">
      <w:pPr>
        <w:pStyle w:val="Heading3"/>
      </w:pPr>
      <w:r>
        <w:lastRenderedPageBreak/>
        <w:t>Schowek – przebieg i wyniki</w:t>
      </w:r>
    </w:p>
    <w:p w14:paraId="60C7C42A" w14:textId="1AB28F99" w:rsidR="00D11BE5" w:rsidRDefault="00D11BE5" w:rsidP="00D11BE5">
      <w:r w:rsidRPr="00A627E9">
        <w:t xml:space="preserve">Dla </w:t>
      </w:r>
      <w:r>
        <w:t>Schowka</w:t>
      </w:r>
      <w:r w:rsidRPr="00A627E9">
        <w:t xml:space="preserve"> wykonano </w:t>
      </w:r>
      <w:r w:rsidR="00477AA3">
        <w:t>pięć</w:t>
      </w:r>
      <w:r w:rsidRPr="00A627E9">
        <w:t xml:space="preserve">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6ABD70EC" w14:textId="77777777" w:rsidR="00D11BE5" w:rsidRDefault="00D11BE5" w:rsidP="00D11BE5">
      <w:r w:rsidRPr="00F928B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FB1C87"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Czas</w:t>
            </w:r>
            <w:proofErr w:type="spellEnd"/>
            <w:r w:rsidRPr="00FB1C87">
              <w:rPr>
                <w:rFonts w:ascii="Aptos Narrow" w:hAnsi="Aptos Narrow"/>
                <w:color w:val="000000"/>
                <w:sz w:val="22"/>
                <w:szCs w:val="22"/>
                <w:lang w:val="en-US" w:eastAsia="en-US"/>
              </w:rPr>
              <w:t xml:space="preserve"> [s]</w:t>
            </w:r>
          </w:p>
        </w:tc>
      </w:tr>
      <w:tr w:rsidR="00FB1C87" w:rsidRPr="00FB1C87"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0,00398</w:t>
            </w:r>
          </w:p>
        </w:tc>
      </w:tr>
      <w:tr w:rsidR="00FB1C87" w:rsidRPr="00FB1C87"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0,00198</w:t>
            </w:r>
          </w:p>
        </w:tc>
      </w:tr>
      <w:tr w:rsidR="00FB1C87" w:rsidRPr="00FB1C87"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0,00247</w:t>
            </w:r>
          </w:p>
        </w:tc>
      </w:tr>
      <w:tr w:rsidR="00FB1C87" w:rsidRPr="00FB1C87"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0,00308</w:t>
            </w:r>
          </w:p>
        </w:tc>
      </w:tr>
      <w:tr w:rsidR="00FB1C87" w:rsidRPr="00FB1C87"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0,00238</w:t>
            </w:r>
          </w:p>
        </w:tc>
      </w:tr>
      <w:tr w:rsidR="00FB1C87" w:rsidRPr="00FB1C87"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0,00155</w:t>
            </w:r>
          </w:p>
        </w:tc>
      </w:tr>
      <w:tr w:rsidR="00FB1C87" w:rsidRPr="00FB1C87"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0,00123</w:t>
            </w:r>
          </w:p>
        </w:tc>
      </w:tr>
      <w:tr w:rsidR="00FB1C87" w:rsidRPr="00FB1C87"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0,00086</w:t>
            </w:r>
          </w:p>
        </w:tc>
      </w:tr>
      <w:tr w:rsidR="00FB1C87" w:rsidRPr="00FB1C87"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0,00167</w:t>
            </w:r>
          </w:p>
        </w:tc>
      </w:tr>
      <w:tr w:rsidR="00FB1C87" w:rsidRPr="00FB1C87"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0,00092</w:t>
            </w:r>
          </w:p>
        </w:tc>
      </w:tr>
    </w:tbl>
    <w:p w14:paraId="2148A7EE" w14:textId="77777777" w:rsidR="00DA639C" w:rsidRDefault="00DA639C" w:rsidP="00DA639C">
      <w:r w:rsidRPr="004F3BD3">
        <w:rPr>
          <w:b/>
          <w:bCs/>
        </w:rPr>
        <w:t>Tab. X.1.</w:t>
      </w:r>
      <w:r w:rsidRPr="004F3BD3">
        <w:t xml:space="preserve"> Schowek — </w:t>
      </w:r>
      <w:r w:rsidRPr="004F3BD3">
        <w:rPr>
          <w:i/>
          <w:iCs/>
        </w:rPr>
        <w:t>Windows jako gość</w:t>
      </w:r>
      <w:r w:rsidRPr="004F3BD3">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ED0B9F"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Czas</w:t>
            </w:r>
            <w:proofErr w:type="spellEnd"/>
            <w:r w:rsidRPr="00ED0B9F">
              <w:rPr>
                <w:rFonts w:ascii="Aptos Narrow" w:hAnsi="Aptos Narrow"/>
                <w:color w:val="000000"/>
                <w:sz w:val="22"/>
                <w:szCs w:val="22"/>
                <w:lang w:val="en-US" w:eastAsia="en-US"/>
              </w:rPr>
              <w:t xml:space="preserve"> [s]</w:t>
            </w:r>
          </w:p>
        </w:tc>
      </w:tr>
      <w:tr w:rsidR="00ED0B9F" w:rsidRPr="00ED0B9F"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0,03000</w:t>
            </w:r>
          </w:p>
        </w:tc>
      </w:tr>
      <w:tr w:rsidR="00ED0B9F" w:rsidRPr="00ED0B9F"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0,04000</w:t>
            </w:r>
          </w:p>
        </w:tc>
      </w:tr>
      <w:tr w:rsidR="00ED0B9F" w:rsidRPr="00ED0B9F"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0,06000</w:t>
            </w:r>
          </w:p>
        </w:tc>
      </w:tr>
      <w:tr w:rsidR="00ED0B9F" w:rsidRPr="00ED0B9F"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0,00384</w:t>
            </w:r>
          </w:p>
        </w:tc>
      </w:tr>
      <w:tr w:rsidR="00ED0B9F" w:rsidRPr="00ED0B9F"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0,00174</w:t>
            </w:r>
          </w:p>
        </w:tc>
      </w:tr>
      <w:tr w:rsidR="00ED0B9F" w:rsidRPr="00ED0B9F"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0,00180</w:t>
            </w:r>
          </w:p>
        </w:tc>
      </w:tr>
      <w:tr w:rsidR="00ED0B9F" w:rsidRPr="00ED0B9F"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0,00210</w:t>
            </w:r>
          </w:p>
        </w:tc>
      </w:tr>
      <w:tr w:rsidR="00ED0B9F" w:rsidRPr="00ED0B9F"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lastRenderedPageBreak/>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0,00209</w:t>
            </w:r>
          </w:p>
        </w:tc>
      </w:tr>
    </w:tbl>
    <w:p w14:paraId="45D65147" w14:textId="7DA286AD" w:rsidR="0055285A" w:rsidRDefault="00794595" w:rsidP="00477AA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52FBBAB" w14:textId="77777777" w:rsidR="00477AA3" w:rsidRDefault="00477AA3" w:rsidP="00477AA3"/>
    <w:p w14:paraId="4CB50389" w14:textId="77777777" w:rsidR="00477AA3" w:rsidRDefault="00477AA3" w:rsidP="00477AA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Default="00126800" w:rsidP="00A529FB">
      <w:pPr>
        <w:spacing w:after="160" w:line="259" w:lineRule="auto"/>
        <w:ind w:left="360" w:firstLine="0"/>
        <w:jc w:val="left"/>
      </w:pPr>
    </w:p>
    <w:p w14:paraId="01FFBCDE" w14:textId="3F30D98A" w:rsidR="00E328A5" w:rsidRDefault="00E328A5" w:rsidP="00E328A5">
      <w:pPr>
        <w:pStyle w:val="Heading3"/>
      </w:pPr>
      <w:r>
        <w:t>Współdzielone foldery – przebieg i wyniki</w:t>
      </w:r>
    </w:p>
    <w:p w14:paraId="06807C8B" w14:textId="332DAFFB" w:rsidR="00E328A5" w:rsidRPr="00E328A5" w:rsidRDefault="00CF2C72" w:rsidP="00E328A5">
      <w:r w:rsidRPr="00A90808">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blokowany. W trybie Read-</w:t>
      </w:r>
      <w:proofErr w:type="spellStart"/>
      <w:r w:rsidRPr="00F13B04">
        <w:t>write</w:t>
      </w:r>
      <w:proofErr w:type="spellEnd"/>
      <w:r w:rsidRPr="00F13B04">
        <w:t xml:space="preserve"> odczyt i zapis działały w obu kierunkach</w:t>
      </w:r>
      <w:r>
        <w:t>.</w:t>
      </w:r>
      <w:r w:rsidRPr="00F13B04">
        <w:t xml:space="preserve"> </w:t>
      </w:r>
      <w:r>
        <w:t>W</w:t>
      </w:r>
      <w:r w:rsidRPr="00F13B04">
        <w:t xml:space="preserve">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2"/>
        <w:gridCol w:w="1997"/>
        <w:gridCol w:w="1324"/>
        <w:gridCol w:w="1261"/>
        <w:gridCol w:w="3061"/>
      </w:tblGrid>
      <w:tr w:rsidR="007D7168" w:rsidRPr="007D7168" w14:paraId="22500B2D" w14:textId="77777777" w:rsidTr="00845DCE">
        <w:trPr>
          <w:tblHeader/>
          <w:tblCellSpacing w:w="15" w:type="dxa"/>
        </w:trPr>
        <w:tc>
          <w:tcPr>
            <w:tcW w:w="0" w:type="auto"/>
            <w:vAlign w:val="center"/>
            <w:hideMark/>
          </w:tcPr>
          <w:p w14:paraId="174352EF"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0CD16768"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Widoczność</w:t>
            </w:r>
            <w:proofErr w:type="spellEnd"/>
            <w:r w:rsidRPr="007D7168">
              <w:rPr>
                <w:rFonts w:ascii="Aptos" w:eastAsia="Aptos" w:hAnsi="Aptos"/>
                <w:b/>
                <w:bCs/>
                <w:kern w:val="2"/>
                <w:sz w:val="22"/>
                <w:szCs w:val="22"/>
                <w:lang w:val="en-US" w:eastAsia="en-US"/>
                <w14:ligatures w14:val="standardContextual"/>
              </w:rPr>
              <w:t xml:space="preserve"> </w:t>
            </w:r>
            <w:proofErr w:type="spellStart"/>
            <w:r w:rsidRPr="007D7168">
              <w:rPr>
                <w:rFonts w:ascii="Aptos" w:eastAsia="Aptos" w:hAnsi="Aptos"/>
                <w:b/>
                <w:bCs/>
                <w:kern w:val="2"/>
                <w:sz w:val="22"/>
                <w:szCs w:val="22"/>
                <w:lang w:val="en-US" w:eastAsia="en-US"/>
                <w14:ligatures w14:val="standardContextual"/>
              </w:rPr>
              <w:t>udziału</w:t>
            </w:r>
            <w:proofErr w:type="spellEnd"/>
            <w:r w:rsidRPr="007D7168">
              <w:rPr>
                <w:rFonts w:ascii="Aptos" w:eastAsia="Aptos" w:hAnsi="Aptos"/>
                <w:b/>
                <w:bCs/>
                <w:kern w:val="2"/>
                <w:sz w:val="22"/>
                <w:szCs w:val="22"/>
                <w:lang w:val="en-US" w:eastAsia="en-US"/>
                <w14:ligatures w14:val="standardContextual"/>
              </w:rPr>
              <w:t xml:space="preserve"> w </w:t>
            </w:r>
            <w:proofErr w:type="spellStart"/>
            <w:r w:rsidRPr="007D7168">
              <w:rPr>
                <w:rFonts w:ascii="Aptos" w:eastAsia="Aptos" w:hAnsi="Aptos"/>
                <w:b/>
                <w:bCs/>
                <w:kern w:val="2"/>
                <w:sz w:val="22"/>
                <w:szCs w:val="22"/>
                <w:lang w:val="en-US" w:eastAsia="en-US"/>
                <w14:ligatures w14:val="standardContextual"/>
              </w:rPr>
              <w:t>gościu</w:t>
            </w:r>
            <w:proofErr w:type="spellEnd"/>
          </w:p>
        </w:tc>
        <w:tc>
          <w:tcPr>
            <w:tcW w:w="0" w:type="auto"/>
            <w:vAlign w:val="center"/>
            <w:hideMark/>
          </w:tcPr>
          <w:p w14:paraId="5878A652"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Uwagi</w:t>
            </w:r>
            <w:proofErr w:type="spellEnd"/>
          </w:p>
        </w:tc>
      </w:tr>
      <w:tr w:rsidR="007D7168" w:rsidRPr="007D7168" w14:paraId="20B8F87A" w14:textId="77777777" w:rsidTr="00845DCE">
        <w:trPr>
          <w:tblCellSpacing w:w="15" w:type="dxa"/>
        </w:trPr>
        <w:tc>
          <w:tcPr>
            <w:tcW w:w="0" w:type="auto"/>
            <w:vAlign w:val="center"/>
            <w:hideMark/>
          </w:tcPr>
          <w:p w14:paraId="73C98BF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Disabled</w:t>
            </w:r>
          </w:p>
        </w:tc>
        <w:tc>
          <w:tcPr>
            <w:tcW w:w="0" w:type="auto"/>
            <w:vAlign w:val="center"/>
            <w:hideMark/>
          </w:tcPr>
          <w:p w14:paraId="160AB18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3348A5F7"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0513B12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5F7EDB89"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7D7168">
              <w:rPr>
                <w:rFonts w:ascii="Aptos" w:eastAsia="Aptos" w:hAnsi="Aptos"/>
                <w:kern w:val="2"/>
                <w:sz w:val="22"/>
                <w:szCs w:val="22"/>
                <w:lang w:val="en-US" w:eastAsia="en-US"/>
                <w14:ligatures w14:val="standardContextual"/>
              </w:rPr>
              <w:t>Kanał</w:t>
            </w:r>
            <w:proofErr w:type="spellEnd"/>
            <w:r w:rsidRPr="007D7168">
              <w:rPr>
                <w:rFonts w:ascii="Aptos" w:eastAsia="Aptos" w:hAnsi="Aptos"/>
                <w:kern w:val="2"/>
                <w:sz w:val="22"/>
                <w:szCs w:val="22"/>
                <w:lang w:val="en-US" w:eastAsia="en-US"/>
                <w14:ligatures w14:val="standardContextual"/>
              </w:rPr>
              <w:t xml:space="preserve"> </w:t>
            </w:r>
            <w:proofErr w:type="spellStart"/>
            <w:r w:rsidRPr="007D7168">
              <w:rPr>
                <w:rFonts w:ascii="Aptos" w:eastAsia="Aptos" w:hAnsi="Aptos"/>
                <w:kern w:val="2"/>
                <w:sz w:val="22"/>
                <w:szCs w:val="22"/>
                <w:lang w:val="en-US" w:eastAsia="en-US"/>
                <w14:ligatures w14:val="standardContextual"/>
              </w:rPr>
              <w:t>wyłączony</w:t>
            </w:r>
            <w:proofErr w:type="spellEnd"/>
            <w:r w:rsidRPr="007D7168">
              <w:rPr>
                <w:rFonts w:ascii="Aptos" w:eastAsia="Aptos" w:hAnsi="Aptos"/>
                <w:kern w:val="2"/>
                <w:sz w:val="22"/>
                <w:szCs w:val="22"/>
                <w:lang w:val="en-US" w:eastAsia="en-US"/>
                <w14:ligatures w14:val="standardContextual"/>
              </w:rPr>
              <w:t>.</w:t>
            </w:r>
          </w:p>
        </w:tc>
      </w:tr>
      <w:tr w:rsidR="007D7168" w:rsidRPr="007D7168" w14:paraId="748E77EB" w14:textId="77777777" w:rsidTr="00845DCE">
        <w:trPr>
          <w:tblCellSpacing w:w="15" w:type="dxa"/>
        </w:trPr>
        <w:tc>
          <w:tcPr>
            <w:tcW w:w="0" w:type="auto"/>
            <w:vAlign w:val="center"/>
            <w:hideMark/>
          </w:tcPr>
          <w:p w14:paraId="732134C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lastRenderedPageBreak/>
              <w:t>Read-only</w:t>
            </w:r>
          </w:p>
        </w:tc>
        <w:tc>
          <w:tcPr>
            <w:tcW w:w="0" w:type="auto"/>
            <w:vAlign w:val="center"/>
            <w:hideMark/>
          </w:tcPr>
          <w:p w14:paraId="5BF211E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0A4B41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99D978A"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2DCB8A89"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Jednokierunkowy przepływ informacji z hosta.</w:t>
            </w:r>
          </w:p>
        </w:tc>
      </w:tr>
      <w:tr w:rsidR="007D7168" w:rsidRPr="007D7168" w14:paraId="15553920" w14:textId="77777777" w:rsidTr="00845DCE">
        <w:trPr>
          <w:tblCellSpacing w:w="15" w:type="dxa"/>
        </w:trPr>
        <w:tc>
          <w:tcPr>
            <w:tcW w:w="0" w:type="auto"/>
            <w:vAlign w:val="center"/>
            <w:hideMark/>
          </w:tcPr>
          <w:p w14:paraId="189B5D85"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Read-write</w:t>
            </w:r>
          </w:p>
        </w:tc>
        <w:tc>
          <w:tcPr>
            <w:tcW w:w="0" w:type="auto"/>
            <w:vAlign w:val="center"/>
            <w:hideMark/>
          </w:tcPr>
          <w:p w14:paraId="1B5F8791"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3AE08DC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53AB1B4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6642376D"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A627E9" w:rsidRDefault="00594415" w:rsidP="00594415">
      <w:r w:rsidRPr="00A90808">
        <w:t>Tab. X.3. Współdzielone foldery — wynik funkcjonalny.</w:t>
      </w:r>
    </w:p>
    <w:p w14:paraId="50A172F4" w14:textId="77777777" w:rsidR="004132D2" w:rsidRDefault="004132D2" w:rsidP="004132D2">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zasoby hosta, natomiast Read-</w:t>
      </w:r>
      <w:proofErr w:type="spellStart"/>
      <w:r w:rsidRPr="00A90808">
        <w:t>write</w:t>
      </w:r>
      <w:proofErr w:type="spellEnd"/>
      <w:r w:rsidRPr="00A90808">
        <w:t xml:space="preserve"> otwiera pełną wymianę plików, co istotnie zwiększa powierzchnię ryzyka.</w:t>
      </w:r>
    </w:p>
    <w:p w14:paraId="458A2DC7" w14:textId="5CC3DF7E" w:rsidR="00AE3AF1" w:rsidRPr="00AE3AF1" w:rsidRDefault="004132D2" w:rsidP="004132D2">
      <w:pPr>
        <w:spacing w:after="160" w:line="259" w:lineRule="auto"/>
        <w:ind w:left="360" w:firstLine="0"/>
        <w:jc w:val="left"/>
      </w:pPr>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Default="00521359" w:rsidP="000147FA"/>
    <w:p w14:paraId="4C4CD2F4" w14:textId="77777777" w:rsidR="009552F0" w:rsidRDefault="009552F0" w:rsidP="009552F0">
      <w:pPr>
        <w:pStyle w:val="literaturanumerowana"/>
      </w:pPr>
    </w:p>
    <w:p w14:paraId="3A45C8F0" w14:textId="304A4405" w:rsidR="00DE56A6" w:rsidRDefault="00E16DA8" w:rsidP="00DE56A6">
      <w:pPr>
        <w:pStyle w:val="Heading1"/>
      </w:pPr>
      <w:bookmarkStart w:id="14" w:name="_Toc206589995"/>
      <w:r>
        <w:lastRenderedPageBreak/>
        <w:t>Zakończenie i wnioski</w:t>
      </w:r>
      <w:bookmarkEnd w:id="14"/>
    </w:p>
    <w:p w14:paraId="223A610D" w14:textId="3EBF02E0" w:rsidR="00DE56A6" w:rsidRDefault="001039BD" w:rsidP="00DE56A6">
      <w:pPr>
        <w:tabs>
          <w:tab w:val="left" w:pos="720"/>
        </w:tabs>
      </w:pPr>
      <w:r>
        <w:t>[NAPISAĆ]</w:t>
      </w:r>
      <w:r w:rsidR="00DE56A6">
        <w:t xml:space="preserve">. </w:t>
      </w:r>
    </w:p>
    <w:p w14:paraId="20915881" w14:textId="3E9E0D38" w:rsidR="00A643BF" w:rsidRDefault="00A643BF">
      <w:pPr>
        <w:sectPr w:rsidR="00A643BF" w:rsidSect="00A110D3">
          <w:footerReference w:type="default" r:id="rId32"/>
          <w:type w:val="continuous"/>
          <w:pgSz w:w="11906" w:h="16838" w:code="9"/>
          <w:pgMar w:top="1417" w:right="1417" w:bottom="1417" w:left="1417" w:header="709" w:footer="1531" w:gutter="567"/>
          <w:cols w:space="708"/>
          <w:docGrid w:linePitch="360"/>
        </w:sectPr>
      </w:pPr>
    </w:p>
    <w:p w14:paraId="02FD1C97" w14:textId="77777777" w:rsidR="00A643BF" w:rsidRPr="00A52AA6" w:rsidRDefault="00A643BF" w:rsidP="00A643BF">
      <w:pPr>
        <w:pStyle w:val="Heading1"/>
        <w:numPr>
          <w:ilvl w:val="0"/>
          <w:numId w:val="0"/>
        </w:numPr>
        <w:rPr>
          <w:lang w:val="en-US"/>
        </w:rPr>
      </w:pPr>
      <w:bookmarkStart w:id="15" w:name="_Toc206589996"/>
      <w:bookmarkStart w:id="16" w:name="_Ref389478903"/>
      <w:proofErr w:type="spellStart"/>
      <w:r w:rsidRPr="00A52AA6">
        <w:rPr>
          <w:lang w:val="en-US"/>
        </w:rPr>
        <w:lastRenderedPageBreak/>
        <w:t>Literatura</w:t>
      </w:r>
      <w:bookmarkEnd w:id="15"/>
      <w:proofErr w:type="spellEnd"/>
    </w:p>
    <w:bookmarkEnd w:id="16"/>
    <w:p w14:paraId="36CB9A48" w14:textId="77777777" w:rsidR="00A52AA6" w:rsidRPr="009267CB" w:rsidRDefault="00A52AA6" w:rsidP="00A52AA6">
      <w:pPr>
        <w:rPr>
          <w:lang w:val="en-US"/>
        </w:rPr>
      </w:pPr>
      <w:r w:rsidRPr="009267CB">
        <w:rPr>
          <w:lang w:val="en-US"/>
        </w:rPr>
        <w:t>[1] Virtualization Throughout the Software Lifecycle, Sarah N. Crutchfield</w:t>
      </w:r>
    </w:p>
    <w:p w14:paraId="3BEA8493" w14:textId="77777777" w:rsidR="00A52AA6" w:rsidRPr="001930E3" w:rsidRDefault="00A52AA6" w:rsidP="00A52AA6">
      <w:pPr>
        <w:rPr>
          <w:lang w:val="en-US"/>
        </w:rPr>
      </w:pPr>
      <w:r w:rsidRPr="001930E3">
        <w:rPr>
          <w:lang w:val="en-US"/>
        </w:rPr>
        <w:t>[2] Virtualization and Security Aspects: An Overview, Rui Filipe Pereira, Rui Miguel Silva &amp; João Pedro Orvalho</w:t>
      </w:r>
    </w:p>
    <w:p w14:paraId="2EECD76A" w14:textId="77777777" w:rsidR="00A52AA6" w:rsidRPr="001930E3" w:rsidRDefault="00A52AA6" w:rsidP="00A52AA6">
      <w:pPr>
        <w:rPr>
          <w:lang w:val="en-US"/>
        </w:rPr>
      </w:pPr>
      <w:r w:rsidRPr="001930E3">
        <w:rPr>
          <w:lang w:val="en-US"/>
        </w:rPr>
        <w:t>[3] Virtualization and Forensics A Digital Forensic Investigator’s Guide to Virtual Environments</w:t>
      </w:r>
    </w:p>
    <w:p w14:paraId="4F10D972" w14:textId="77777777" w:rsidR="00A52AA6" w:rsidRPr="001930E3" w:rsidRDefault="00A52AA6" w:rsidP="00A52AA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472BF62" w14:textId="77777777" w:rsidR="00A52AA6" w:rsidRPr="001930E3" w:rsidRDefault="00A52AA6" w:rsidP="00A52AA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5124EBB1" w14:textId="77777777" w:rsidR="00A52AA6" w:rsidRPr="001930E3" w:rsidRDefault="00A52AA6" w:rsidP="00A52AA6">
      <w:pPr>
        <w:rPr>
          <w:lang w:val="en-US"/>
        </w:rPr>
      </w:pPr>
      <w:r w:rsidRPr="001930E3">
        <w:rPr>
          <w:lang w:val="en-US"/>
        </w:rPr>
        <w:t xml:space="preserve">[6] </w:t>
      </w:r>
      <w:hyperlink r:id="rId33" w:history="1">
        <w:r w:rsidRPr="001930E3">
          <w:rPr>
            <w:rStyle w:val="Hyperlink"/>
            <w:lang w:val="en-US"/>
          </w:rPr>
          <w:t>https://uefi.org/specs/PI/1.8/V2_Overview.html</w:t>
        </w:r>
      </w:hyperlink>
    </w:p>
    <w:p w14:paraId="1072BE05" w14:textId="77777777" w:rsidR="00A52AA6" w:rsidRPr="001930E3" w:rsidRDefault="00A52AA6" w:rsidP="00A52AA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1CF07BB1" w14:textId="77777777" w:rsidR="00A52AA6" w:rsidRPr="001930E3" w:rsidRDefault="00A52AA6" w:rsidP="00A52AA6">
      <w:pPr>
        <w:rPr>
          <w:lang w:val="en-US"/>
        </w:rPr>
      </w:pPr>
      <w:r w:rsidRPr="001930E3">
        <w:rPr>
          <w:rFonts w:ascii="Cambria Math" w:hAnsi="Cambria Math" w:cs="Cambria Math"/>
          <w:lang w:val="en-US"/>
        </w:rPr>
        <w:t xml:space="preserve">[8] </w:t>
      </w:r>
      <w:hyperlink r:id="rId34" w:history="1">
        <w:r w:rsidRPr="001930E3">
          <w:rPr>
            <w:rStyle w:val="Hyperlink"/>
            <w:lang w:val="en-US"/>
          </w:rPr>
          <w:t>https://www.kali.org/docs/introduction/what-is-kali-linux/</w:t>
        </w:r>
      </w:hyperlink>
    </w:p>
    <w:p w14:paraId="50C5FFC7" w14:textId="77777777" w:rsidR="00A52AA6" w:rsidRPr="001930E3" w:rsidRDefault="00A52AA6" w:rsidP="00A52AA6">
      <w:pPr>
        <w:rPr>
          <w:lang w:val="en-US"/>
        </w:rPr>
      </w:pPr>
      <w:r w:rsidRPr="001930E3">
        <w:rPr>
          <w:lang w:val="en-US"/>
        </w:rPr>
        <w:t>[9] Patel, N. P., Patel, R. G., &amp; Patel, D. R. (2009). Packet Sniffing: Network Wiretapping. W: 2009 IEEE International Advance Computing Conference (IACC 2009) (s. 2691-2696). Patiala, Indie: IEEE.</w:t>
      </w:r>
    </w:p>
    <w:p w14:paraId="56F26443" w14:textId="77777777" w:rsidR="00A52AA6" w:rsidRPr="001930E3" w:rsidRDefault="00A52AA6" w:rsidP="00A52AA6">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2BFD388E" w14:textId="77777777" w:rsidR="00A52AA6" w:rsidRDefault="00A52AA6" w:rsidP="00A52AA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2C6F6DBD" w14:textId="77777777" w:rsidR="00A52AA6" w:rsidRPr="00BE7879" w:rsidRDefault="00A52AA6" w:rsidP="00A52AA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9D1B072" w14:textId="77777777" w:rsidR="00A52AA6" w:rsidRDefault="00A52AA6" w:rsidP="00A52AA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0C6AD584" w14:textId="77777777" w:rsidR="00A52AA6" w:rsidRDefault="00A52AA6" w:rsidP="00A52AA6">
      <w:pPr>
        <w:rPr>
          <w:lang w:val="en-US"/>
        </w:rPr>
      </w:pPr>
      <w:r w:rsidRPr="00C755B3">
        <w:rPr>
          <w:lang w:val="en-US"/>
        </w:rPr>
        <w:lastRenderedPageBreak/>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798DE318" w14:textId="77777777" w:rsidR="00A52AA6" w:rsidRPr="00A53C69" w:rsidRDefault="00A52AA6" w:rsidP="00A52AA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534E0E1F" w14:textId="77777777" w:rsidR="00A52AA6" w:rsidRDefault="00A52AA6" w:rsidP="00A52AA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7480A595" w14:textId="77777777" w:rsidR="00A52AA6" w:rsidRDefault="00A52AA6" w:rsidP="00A52AA6">
      <w:pPr>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065D3BAB" w14:textId="77777777" w:rsidR="00A52AA6" w:rsidRDefault="00A52AA6" w:rsidP="00A52AA6">
      <w:pPr>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5" w:history="1">
        <w:r w:rsidRPr="006D1802">
          <w:rPr>
            <w:rStyle w:val="Hyperlink"/>
            <w:lang w:val="en-US"/>
          </w:rPr>
          <w:t>https://safe.security/wp-content/uploads/a-hands-on-approach-to-linux-privilege-escalation.pdf</w:t>
        </w:r>
      </w:hyperlink>
    </w:p>
    <w:p w14:paraId="41C6D062" w14:textId="77777777" w:rsidR="00A52AA6" w:rsidRPr="00BB6137" w:rsidRDefault="00A52AA6" w:rsidP="00A52AA6">
      <w:pPr>
        <w:rPr>
          <w:lang w:val="en-US"/>
        </w:rPr>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03352176" w14:textId="77777777" w:rsidR="00A52AA6" w:rsidRDefault="00A52AA6" w:rsidP="00A52AA6">
      <w:pPr>
        <w:rPr>
          <w:i/>
          <w:iCs/>
          <w:lang w:val="en-US"/>
        </w:rPr>
      </w:pPr>
      <w:r>
        <w:rPr>
          <w:lang w:val="en-US"/>
        </w:rPr>
        <w:t>[20]</w:t>
      </w:r>
      <w:r w:rsidRPr="00E25B72">
        <w:rPr>
          <w:lang w:val="en-US"/>
        </w:rPr>
        <w:t xml:space="preserve"> Scarfone K., </w:t>
      </w:r>
      <w:proofErr w:type="spellStart"/>
      <w:r w:rsidRPr="00E25B72">
        <w:rPr>
          <w:lang w:val="en-US"/>
        </w:rPr>
        <w:t>Souppaya</w:t>
      </w:r>
      <w:proofErr w:type="spellEnd"/>
      <w:r w:rsidRPr="00E25B72">
        <w:rPr>
          <w:lang w:val="en-US"/>
        </w:rPr>
        <w:t xml:space="preserve"> M., Hoffman P., </w:t>
      </w:r>
      <w:r w:rsidRPr="00E25B72">
        <w:rPr>
          <w:i/>
          <w:iCs/>
          <w:lang w:val="en-US"/>
        </w:rPr>
        <w:t>Guide to Security for Full Virtualization Technologies (NIST SP 800-125)</w:t>
      </w:r>
    </w:p>
    <w:p w14:paraId="285167E3" w14:textId="77777777" w:rsidR="00A52AA6" w:rsidRDefault="00A52AA6" w:rsidP="00A52AA6">
      <w:pPr>
        <w:rPr>
          <w:lang w:val="en-US"/>
        </w:rPr>
      </w:pPr>
      <w:r>
        <w:rPr>
          <w:lang w:val="en-US"/>
        </w:rPr>
        <w:t xml:space="preserve">[21] </w:t>
      </w:r>
      <w:r w:rsidRPr="00CE2882">
        <w:rPr>
          <w:lang w:val="en-US"/>
        </w:rPr>
        <w:t xml:space="preserve">Pék, </w:t>
      </w:r>
      <w:proofErr w:type="spellStart"/>
      <w:r w:rsidRPr="00CE2882">
        <w:rPr>
          <w:lang w:val="en-US"/>
        </w:rPr>
        <w:t>Buttyán</w:t>
      </w:r>
      <w:proofErr w:type="spellEnd"/>
      <w:r w:rsidRPr="00CE2882">
        <w:rPr>
          <w:lang w:val="en-US"/>
        </w:rPr>
        <w:t xml:space="preserve">, </w:t>
      </w:r>
      <w:proofErr w:type="spellStart"/>
      <w:r w:rsidRPr="00CE2882">
        <w:rPr>
          <w:lang w:val="en-US"/>
        </w:rPr>
        <w:t>Bencsáth</w:t>
      </w:r>
      <w:proofErr w:type="spellEnd"/>
      <w:r w:rsidRPr="00CE2882">
        <w:rPr>
          <w:lang w:val="en-US"/>
        </w:rPr>
        <w:t xml:space="preserve"> (2013): </w:t>
      </w:r>
      <w:r w:rsidRPr="00CE2882">
        <w:rPr>
          <w:i/>
          <w:iCs/>
          <w:lang w:val="en-US"/>
        </w:rPr>
        <w:t>A Survey of Security Issues in Hardware Virtualization</w:t>
      </w:r>
      <w:r w:rsidRPr="00CE2882">
        <w:rPr>
          <w:lang w:val="en-US"/>
        </w:rPr>
        <w:t xml:space="preserve">, ACM Computing Surveys 45(3) </w:t>
      </w:r>
    </w:p>
    <w:p w14:paraId="560B35E6" w14:textId="77777777" w:rsidR="00A52AA6" w:rsidRDefault="00A52AA6" w:rsidP="00A52AA6">
      <w:pPr>
        <w:rPr>
          <w:lang w:val="en-US"/>
        </w:rPr>
      </w:pPr>
      <w:r>
        <w:rPr>
          <w:lang w:val="en-US"/>
        </w:rPr>
        <w:t xml:space="preserve">[22] </w:t>
      </w:r>
      <w:proofErr w:type="spellStart"/>
      <w:r w:rsidRPr="00473AC2">
        <w:rPr>
          <w:lang w:val="en-US"/>
        </w:rPr>
        <w:t>Glăvan</w:t>
      </w:r>
      <w:proofErr w:type="spellEnd"/>
      <w:r w:rsidRPr="00473AC2">
        <w:rPr>
          <w:lang w:val="en-US"/>
        </w:rPr>
        <w:t xml:space="preserve"> D., </w:t>
      </w:r>
      <w:proofErr w:type="spellStart"/>
      <w:r w:rsidRPr="00473AC2">
        <w:rPr>
          <w:lang w:val="en-US"/>
        </w:rPr>
        <w:t>Răcuciu</w:t>
      </w:r>
      <w:proofErr w:type="spellEnd"/>
      <w:r w:rsidRPr="00473AC2">
        <w:rPr>
          <w:lang w:val="en-US"/>
        </w:rPr>
        <w:t xml:space="preserve"> C., </w:t>
      </w:r>
      <w:proofErr w:type="spellStart"/>
      <w:r w:rsidRPr="00473AC2">
        <w:rPr>
          <w:lang w:val="en-US"/>
        </w:rPr>
        <w:t>Moinescu</w:t>
      </w:r>
      <w:proofErr w:type="spellEnd"/>
      <w:r w:rsidRPr="00473AC2">
        <w:rPr>
          <w:lang w:val="en-US"/>
        </w:rPr>
        <w:t xml:space="preserve"> R., Eftimie S., </w:t>
      </w:r>
      <w:r w:rsidRPr="00473AC2">
        <w:rPr>
          <w:i/>
          <w:iCs/>
          <w:lang w:val="en-US"/>
        </w:rPr>
        <w:t>Sniffing attacks on computer networks</w:t>
      </w:r>
      <w:r w:rsidRPr="00473AC2">
        <w:rPr>
          <w:lang w:val="en-US"/>
        </w:rPr>
        <w:t xml:space="preserve">, </w:t>
      </w:r>
      <w:r w:rsidRPr="00473AC2">
        <w:rPr>
          <w:i/>
          <w:iCs/>
          <w:lang w:val="en-US"/>
        </w:rPr>
        <w:t>Scientific Bulletin of Naval Academy</w:t>
      </w:r>
      <w:r w:rsidRPr="00473AC2">
        <w:rPr>
          <w:lang w:val="en-US"/>
        </w:rPr>
        <w:t>, t. XXIII, nr 1, 2020</w:t>
      </w:r>
      <w:r>
        <w:rPr>
          <w:lang w:val="en-US"/>
        </w:rPr>
        <w:t>.</w:t>
      </w:r>
    </w:p>
    <w:p w14:paraId="071F9F83" w14:textId="77777777" w:rsidR="00A52AA6" w:rsidRDefault="00A52AA6" w:rsidP="00A52AA6">
      <w:pPr>
        <w:rPr>
          <w:lang w:val="en-US"/>
        </w:rPr>
      </w:pPr>
      <w:r w:rsidRPr="00E20856">
        <w:rPr>
          <w:lang w:val="en-US"/>
        </w:rPr>
        <w:t>[</w:t>
      </w:r>
      <w:r>
        <w:rPr>
          <w:lang w:val="en-US"/>
        </w:rPr>
        <w:t>23</w:t>
      </w:r>
      <w:r w:rsidRPr="00E20856">
        <w:rPr>
          <w:lang w:val="en-US"/>
        </w:rPr>
        <w:t xml:space="preserve">] Mahipal S., </w:t>
      </w:r>
      <w:proofErr w:type="spellStart"/>
      <w:r w:rsidRPr="00E20856">
        <w:rPr>
          <w:lang w:val="en-US"/>
        </w:rPr>
        <w:t>Ceronmani</w:t>
      </w:r>
      <w:proofErr w:type="spellEnd"/>
      <w:r w:rsidRPr="00E20856">
        <w:rPr>
          <w:lang w:val="en-US"/>
        </w:rPr>
        <w:t xml:space="preserve"> Sharmila V., </w:t>
      </w:r>
      <w:r w:rsidRPr="00E20856">
        <w:rPr>
          <w:i/>
          <w:iCs/>
          <w:lang w:val="en-US"/>
        </w:rPr>
        <w:t>Virtual Machine Security Problems and Countermeasures for Improving QoS in Cloud Computing</w:t>
      </w:r>
      <w:r w:rsidRPr="00E20856">
        <w:rPr>
          <w:lang w:val="en-US"/>
        </w:rPr>
        <w:t>.</w:t>
      </w:r>
    </w:p>
    <w:p w14:paraId="633707BB" w14:textId="77777777" w:rsidR="00A52AA6" w:rsidRPr="00E20856" w:rsidRDefault="00A52AA6" w:rsidP="00A52AA6">
      <w:pPr>
        <w:rPr>
          <w:lang w:val="en-US"/>
        </w:rPr>
      </w:pPr>
      <w:r w:rsidRPr="00E20856">
        <w:rPr>
          <w:lang w:val="en-US"/>
        </w:rPr>
        <w:t>[</w:t>
      </w:r>
      <w:r>
        <w:rPr>
          <w:lang w:val="en-US"/>
        </w:rPr>
        <w:t>24</w:t>
      </w:r>
      <w:r w:rsidRPr="00E20856">
        <w:rPr>
          <w:lang w:val="en-US"/>
        </w:rPr>
        <w:t xml:space="preserve">] Were M., Singh R. S., Odawa J., </w:t>
      </w:r>
      <w:r w:rsidRPr="00E20856">
        <w:rPr>
          <w:i/>
          <w:iCs/>
          <w:lang w:val="en-US"/>
        </w:rPr>
        <w:t xml:space="preserve">Security Evaluation Framework for </w:t>
      </w:r>
      <w:proofErr w:type="spellStart"/>
      <w:r w:rsidRPr="00E20856">
        <w:rPr>
          <w:i/>
          <w:iCs/>
          <w:lang w:val="en-US"/>
        </w:rPr>
        <w:t>Virtualised</w:t>
      </w:r>
      <w:proofErr w:type="spellEnd"/>
      <w:r w:rsidRPr="00E20856">
        <w:rPr>
          <w:i/>
          <w:iCs/>
          <w:lang w:val="en-US"/>
        </w:rPr>
        <w:t xml:space="preserve"> Environments</w:t>
      </w:r>
      <w:r w:rsidRPr="00E20856">
        <w:rPr>
          <w:lang w:val="en-US"/>
        </w:rPr>
        <w:t>.</w:t>
      </w:r>
    </w:p>
    <w:p w14:paraId="23DA4550" w14:textId="77777777" w:rsidR="00E855E6" w:rsidRDefault="00E855E6" w:rsidP="00E855E6">
      <w:pPr>
        <w:pStyle w:val="literaturanumerowana"/>
        <w:rPr>
          <w:lang w:val="en-US"/>
        </w:rPr>
      </w:pPr>
    </w:p>
    <w:p w14:paraId="3113623E" w14:textId="77777777" w:rsidR="0090162F" w:rsidRPr="002A7E50" w:rsidRDefault="0090162F" w:rsidP="0090162F">
      <w:pPr>
        <w:pStyle w:val="Heading1"/>
        <w:numPr>
          <w:ilvl w:val="0"/>
          <w:numId w:val="0"/>
        </w:numPr>
        <w:ind w:left="360"/>
      </w:pPr>
      <w:r w:rsidRPr="002A7E50">
        <w:lastRenderedPageBreak/>
        <w:t xml:space="preserve">Załącznik A. Kod aplikacji testowej do ataków </w:t>
      </w:r>
      <w:proofErr w:type="spellStart"/>
      <w:r w:rsidRPr="002A7E50">
        <w:t>brute</w:t>
      </w:r>
      <w:proofErr w:type="spellEnd"/>
      <w:r w:rsidRPr="002A7E50">
        <w:t xml:space="preserve"> </w:t>
      </w:r>
      <w:proofErr w:type="spellStart"/>
      <w:r w:rsidRPr="002A7E50">
        <w:t>force</w:t>
      </w:r>
      <w:proofErr w:type="spellEnd"/>
    </w:p>
    <w:p w14:paraId="4FACB96B" w14:textId="77777777" w:rsidR="0090162F" w:rsidRPr="00C1235F" w:rsidRDefault="0090162F" w:rsidP="0090162F">
      <w:pPr>
        <w:pStyle w:val="Heading2"/>
        <w:numPr>
          <w:ilvl w:val="0"/>
          <w:numId w:val="0"/>
        </w:numPr>
        <w:ind w:left="1080"/>
      </w:pPr>
      <w:bookmarkStart w:id="17" w:name="a.1-login.php"/>
      <w:r w:rsidRPr="00C1235F">
        <w:t xml:space="preserve">A.1 </w:t>
      </w:r>
      <w:proofErr w:type="spellStart"/>
      <w:r w:rsidRPr="00C1235F">
        <w:t>login.php</w:t>
      </w:r>
      <w:proofErr w:type="spellEnd"/>
    </w:p>
    <w:p w14:paraId="30520FFE" w14:textId="77777777" w:rsidR="0090162F" w:rsidRPr="0090162F" w:rsidRDefault="0090162F" w:rsidP="0090162F">
      <w:pPr>
        <w:pStyle w:val="Heading2"/>
        <w:numPr>
          <w:ilvl w:val="0"/>
          <w:numId w:val="0"/>
        </w:numPr>
        <w:ind w:left="1080"/>
        <w:rPr>
          <w:rFonts w:asciiTheme="minorHAnsi" w:eastAsiaTheme="minorHAnsi" w:hAnsiTheme="minorHAnsi" w:cstheme="minorBidi"/>
          <w:b w:val="0"/>
          <w:bCs/>
          <w:sz w:val="24"/>
        </w:rPr>
      </w:pPr>
      <w:bookmarkStart w:id="18" w:name="a.2-users.php"/>
      <w:bookmarkEnd w:id="17"/>
      <w:r w:rsidRPr="0090162F">
        <w:rPr>
          <w:rFonts w:asciiTheme="minorHAnsi" w:eastAsiaTheme="minorHAnsi" w:hAnsiTheme="minorHAnsi" w:cstheme="minorBidi"/>
          <w:b w:val="0"/>
          <w:bCs/>
          <w:sz w:val="24"/>
        </w:rPr>
        <w:t xml:space="preserve">Plik </w:t>
      </w:r>
      <w:proofErr w:type="spellStart"/>
      <w:r w:rsidRPr="0090162F">
        <w:rPr>
          <w:rFonts w:asciiTheme="minorHAnsi" w:eastAsiaTheme="minorHAnsi" w:hAnsiTheme="minorHAnsi" w:cstheme="minorBidi"/>
          <w:b w:val="0"/>
          <w:bCs/>
          <w:sz w:val="24"/>
        </w:rPr>
        <w:t>login.php</w:t>
      </w:r>
      <w:proofErr w:type="spellEnd"/>
      <w:r w:rsidRPr="0090162F">
        <w:rPr>
          <w:rFonts w:asciiTheme="minorHAnsi" w:eastAsiaTheme="minorHAnsi" w:hAnsiTheme="minorHAnsi" w:cstheme="minorBid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w:t>
      </w:r>
      <w:proofErr w:type="spellStart"/>
      <w:r w:rsidRPr="00C1235F">
        <w:rPr>
          <w:rStyle w:val="KeywordTok"/>
          <w:rFonts w:eastAsiaTheme="minorHAnsi" w:cstheme="minorBidi"/>
          <w:b/>
          <w:bCs/>
          <w:sz w:val="22"/>
          <w:szCs w:val="22"/>
          <w:lang w:val="en-US"/>
        </w:rPr>
        <w:t>php</w:t>
      </w:r>
      <w:proofErr w:type="spellEnd"/>
    </w:p>
    <w:p w14:paraId="423FEE0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 "admin";</w:t>
      </w:r>
    </w:p>
    <w:p w14:paraId="299B9D46"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xml:space="preserve"> = "password";</w:t>
      </w:r>
    </w:p>
    <w:p w14:paraId="51ED3D47"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if ($_SERVER["REQUEST_METHOD"] == "POST") {</w:t>
      </w:r>
    </w:p>
    <w:p w14:paraId="6B4FE9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$username = $_POST["username"] ?? '';</w:t>
      </w:r>
    </w:p>
    <w:p w14:paraId="73AEB641"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$password = $_POST["password"] ?? '';</w:t>
      </w:r>
    </w:p>
    <w:p w14:paraId="1092C8C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if ($username === $</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&amp;&amp; $password === $</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w:t>
      </w:r>
    </w:p>
    <w:p w14:paraId="7181409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lang w:val="en-US"/>
        </w:rPr>
        <w:t xml:space="preserve">        </w:t>
      </w:r>
      <w:r w:rsidRPr="00C1235F">
        <w:rPr>
          <w:rStyle w:val="KeywordTok"/>
          <w:rFonts w:eastAsiaTheme="minorHAnsi" w:cstheme="minorBidi"/>
          <w:b/>
          <w:bCs/>
          <w:sz w:val="22"/>
          <w:szCs w:val="22"/>
        </w:rPr>
        <w:t>echo "Zalogowano pomyślnie";</w:t>
      </w:r>
    </w:p>
    <w:p w14:paraId="0698A51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 </w:t>
      </w:r>
      <w:proofErr w:type="spellStart"/>
      <w:r w:rsidRPr="00C1235F">
        <w:rPr>
          <w:rStyle w:val="KeywordTok"/>
          <w:rFonts w:eastAsiaTheme="minorHAnsi" w:cstheme="minorBidi"/>
          <w:b/>
          <w:bCs/>
          <w:sz w:val="22"/>
          <w:szCs w:val="22"/>
        </w:rPr>
        <w:t>else</w:t>
      </w:r>
      <w:proofErr w:type="spellEnd"/>
      <w:r w:rsidRPr="00C1235F">
        <w:rPr>
          <w:rStyle w:val="KeywordTok"/>
          <w:rFonts w:eastAsiaTheme="minorHAnsi" w:cstheme="minorBidi"/>
          <w:b/>
          <w:bCs/>
          <w:sz w:val="22"/>
          <w:szCs w:val="22"/>
        </w:rPr>
        <w:t xml:space="preserve"> {</w:t>
      </w:r>
    </w:p>
    <w:p w14:paraId="29017BE2"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echo "Nieprawidłowe dane logowania";</w:t>
      </w:r>
    </w:p>
    <w:p w14:paraId="38FA467F"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lastRenderedPageBreak/>
        <w:t xml:space="preserve">    }</w:t>
      </w:r>
    </w:p>
    <w:p w14:paraId="746F5538"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w:t>
      </w:r>
    </w:p>
    <w:p w14:paraId="6E253270"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?&gt;</w:t>
      </w:r>
    </w:p>
    <w:p w14:paraId="240CDE83" w14:textId="77777777" w:rsidR="0090162F" w:rsidRPr="00C1235F" w:rsidRDefault="0090162F" w:rsidP="0090162F">
      <w:pPr>
        <w:pStyle w:val="Heading2"/>
        <w:numPr>
          <w:ilvl w:val="0"/>
          <w:numId w:val="0"/>
        </w:numPr>
        <w:ind w:left="1080"/>
      </w:pPr>
      <w:r w:rsidRPr="00C1235F">
        <w:t>A.2 login.html</w:t>
      </w:r>
    </w:p>
    <w:p w14:paraId="1CC109C1" w14:textId="77777777" w:rsidR="0090162F" w:rsidRPr="007C3038"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9" w:name="a.3-docker-compose.yml"/>
      <w:bookmarkEnd w:id="18"/>
      <w:r w:rsidRPr="007C3038">
        <w:rPr>
          <w:rFonts w:asciiTheme="minorHAnsi" w:eastAsiaTheme="minorHAnsi" w:hAnsiTheme="minorHAnsi" w:cstheme="minorBidi"/>
          <w:b w:val="0"/>
          <w:bCs/>
          <w:sz w:val="24"/>
        </w:rPr>
        <w:t>Plik login.html odpowiada za interfejs użytkownika.</w:t>
      </w:r>
    </w:p>
    <w:p w14:paraId="349FF380" w14:textId="77777777" w:rsidR="0090162F" w:rsidRPr="008E71D4"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8E71D4">
        <w:rPr>
          <w:rStyle w:val="KeywordTok"/>
          <w:rFonts w:eastAsiaTheme="minorHAnsi" w:cstheme="minorBidi"/>
          <w:b/>
          <w:bCs/>
          <w:sz w:val="22"/>
          <w:szCs w:val="22"/>
          <w:lang w:val="en-US"/>
        </w:rPr>
        <w:t>&lt;!DOCTYPE html&gt;</w:t>
      </w:r>
    </w:p>
    <w:p w14:paraId="774D4CCA"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&lt;html lang="pl"&gt;</w:t>
      </w:r>
    </w:p>
    <w:p w14:paraId="6B87D2A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&lt;head&gt;</w:t>
      </w:r>
    </w:p>
    <w:p w14:paraId="54AA02E6"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&lt;meta charset="UTF-8"&gt;</w:t>
      </w:r>
    </w:p>
    <w:p w14:paraId="193E197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&lt;title&gt;Test </w:t>
      </w:r>
      <w:proofErr w:type="spellStart"/>
      <w:r w:rsidRPr="00C1235F">
        <w:rPr>
          <w:rStyle w:val="KeywordTok"/>
          <w:rFonts w:eastAsiaTheme="minorHAnsi" w:cstheme="minorBidi"/>
          <w:b/>
          <w:bCs/>
          <w:sz w:val="22"/>
          <w:szCs w:val="22"/>
          <w:lang w:val="en-US"/>
        </w:rPr>
        <w:t>logowania</w:t>
      </w:r>
      <w:proofErr w:type="spellEnd"/>
      <w:r w:rsidRPr="00C1235F">
        <w:rPr>
          <w:rStyle w:val="KeywordTok"/>
          <w:rFonts w:eastAsiaTheme="minorHAnsi" w:cstheme="minorBidi"/>
          <w:b/>
          <w:bCs/>
          <w:sz w:val="22"/>
          <w:szCs w:val="22"/>
          <w:lang w:val="en-US"/>
        </w:rPr>
        <w:t>&lt;/title&gt;</w:t>
      </w:r>
    </w:p>
    <w:p w14:paraId="7E645B0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w:t>
      </w:r>
      <w:proofErr w:type="spellStart"/>
      <w:r w:rsidRPr="00C1235F">
        <w:rPr>
          <w:rStyle w:val="KeywordTok"/>
          <w:rFonts w:eastAsiaTheme="minorHAnsi" w:cstheme="minorBidi"/>
          <w:b/>
          <w:bCs/>
          <w:sz w:val="22"/>
          <w:szCs w:val="22"/>
        </w:rPr>
        <w:t>head</w:t>
      </w:r>
      <w:proofErr w:type="spellEnd"/>
      <w:r w:rsidRPr="00C1235F">
        <w:rPr>
          <w:rStyle w:val="KeywordTok"/>
          <w:rFonts w:eastAsiaTheme="minorHAnsi" w:cstheme="minorBidi"/>
          <w:b/>
          <w:bCs/>
          <w:sz w:val="22"/>
          <w:szCs w:val="22"/>
        </w:rPr>
        <w:t>&gt;</w:t>
      </w:r>
    </w:p>
    <w:p w14:paraId="6B05D39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&lt;body&gt;</w:t>
      </w:r>
    </w:p>
    <w:p w14:paraId="599442C4"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&lt;h2&gt;Logowanie testowe&lt;/h2&gt;</w:t>
      </w:r>
    </w:p>
    <w:p w14:paraId="27D24879"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rPr>
        <w:t xml:space="preserve">  </w:t>
      </w:r>
      <w:r w:rsidRPr="00C1235F">
        <w:rPr>
          <w:rStyle w:val="KeywordTok"/>
          <w:rFonts w:eastAsiaTheme="minorHAnsi" w:cstheme="minorBidi"/>
          <w:b/>
          <w:bCs/>
          <w:sz w:val="22"/>
          <w:szCs w:val="22"/>
          <w:lang w:val="en-US"/>
        </w:rPr>
        <w:t>&lt;form action="</w:t>
      </w:r>
      <w:proofErr w:type="spellStart"/>
      <w:r w:rsidRPr="00C1235F">
        <w:rPr>
          <w:rStyle w:val="KeywordTok"/>
          <w:rFonts w:eastAsiaTheme="minorHAnsi" w:cstheme="minorBidi"/>
          <w:b/>
          <w:bCs/>
          <w:sz w:val="22"/>
          <w:szCs w:val="22"/>
          <w:lang w:val="en-US"/>
        </w:rPr>
        <w:t>login.php</w:t>
      </w:r>
      <w:proofErr w:type="spellEnd"/>
      <w:r w:rsidRPr="00C1235F">
        <w:rPr>
          <w:rStyle w:val="KeywordTok"/>
          <w:rFonts w:eastAsiaTheme="minorHAnsi" w:cstheme="minorBidi"/>
          <w:b/>
          <w:bCs/>
          <w:sz w:val="22"/>
          <w:szCs w:val="22"/>
          <w:lang w:val="en-US"/>
        </w:rPr>
        <w:t>" method="post"&gt;</w:t>
      </w:r>
    </w:p>
    <w:p w14:paraId="493319A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Login: &lt;input type="text" name="username"&gt;&lt;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486D0C3D"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proofErr w:type="spellStart"/>
      <w:r w:rsidRPr="00C1235F">
        <w:rPr>
          <w:rStyle w:val="KeywordTok"/>
          <w:rFonts w:eastAsiaTheme="minorHAnsi" w:cstheme="minorBidi"/>
          <w:b/>
          <w:bCs/>
          <w:sz w:val="22"/>
          <w:szCs w:val="22"/>
          <w:lang w:val="en-US"/>
        </w:rPr>
        <w:t>Hasło</w:t>
      </w:r>
      <w:proofErr w:type="spellEnd"/>
      <w:r w:rsidRPr="00C1235F">
        <w:rPr>
          <w:rStyle w:val="KeywordTok"/>
          <w:rFonts w:eastAsiaTheme="minorHAnsi" w:cstheme="minorBidi"/>
          <w:b/>
          <w:bCs/>
          <w:sz w:val="22"/>
          <w:szCs w:val="22"/>
          <w:lang w:val="en-US"/>
        </w:rPr>
        <w:t>: &lt;input type="password" name="password"&gt;&lt;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1A7B6CCF"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&lt;input type="submit" value="</w:t>
      </w:r>
      <w:proofErr w:type="spellStart"/>
      <w:r w:rsidRPr="00C1235F">
        <w:rPr>
          <w:rStyle w:val="KeywordTok"/>
          <w:rFonts w:eastAsiaTheme="minorHAnsi" w:cstheme="minorBidi"/>
          <w:b/>
          <w:bCs/>
          <w:sz w:val="22"/>
          <w:szCs w:val="22"/>
          <w:lang w:val="en-US"/>
        </w:rPr>
        <w:t>Zaloguj</w:t>
      </w:r>
      <w:proofErr w:type="spellEnd"/>
      <w:r w:rsidRPr="00C1235F">
        <w:rPr>
          <w:rStyle w:val="KeywordTok"/>
          <w:rFonts w:eastAsiaTheme="minorHAnsi" w:cstheme="minorBidi"/>
          <w:b/>
          <w:bCs/>
          <w:sz w:val="22"/>
          <w:szCs w:val="22"/>
          <w:lang w:val="en-US"/>
        </w:rPr>
        <w:t>"&gt;</w:t>
      </w:r>
    </w:p>
    <w:p w14:paraId="0C0A0337"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r w:rsidRPr="001F7318">
        <w:rPr>
          <w:rStyle w:val="KeywordTok"/>
          <w:rFonts w:eastAsiaTheme="minorHAnsi" w:cstheme="minorBidi"/>
          <w:b/>
          <w:bCs/>
          <w:sz w:val="22"/>
          <w:szCs w:val="22"/>
          <w:lang w:val="en-US"/>
        </w:rPr>
        <w:t>&lt;/form&gt;</w:t>
      </w:r>
    </w:p>
    <w:p w14:paraId="772A096D"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&lt;/body&gt;</w:t>
      </w:r>
    </w:p>
    <w:p w14:paraId="22B8A07F"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&lt;/html&gt;</w:t>
      </w:r>
    </w:p>
    <w:p w14:paraId="1FF1F265" w14:textId="77777777" w:rsidR="0090162F" w:rsidRPr="001F7318" w:rsidRDefault="0090162F" w:rsidP="0090162F">
      <w:pPr>
        <w:pStyle w:val="Heading2"/>
        <w:numPr>
          <w:ilvl w:val="0"/>
          <w:numId w:val="0"/>
        </w:numPr>
        <w:ind w:left="1080"/>
        <w:rPr>
          <w:lang w:val="en-US"/>
        </w:rPr>
      </w:pPr>
      <w:r w:rsidRPr="001F7318">
        <w:rPr>
          <w:lang w:val="en-US"/>
        </w:rPr>
        <w:t>A.3 docker-</w:t>
      </w:r>
      <w:proofErr w:type="spellStart"/>
      <w:r w:rsidRPr="001F7318">
        <w:rPr>
          <w:lang w:val="en-US"/>
        </w:rPr>
        <w:t>compose.yml</w:t>
      </w:r>
      <w:proofErr w:type="spellEnd"/>
    </w:p>
    <w:p w14:paraId="1FECC065" w14:textId="0E9E8A9D" w:rsidR="0090162F" w:rsidRPr="00C1235F" w:rsidRDefault="0090162F" w:rsidP="0090162F">
      <w:pPr>
        <w:pStyle w:val="SourceCode"/>
        <w:ind w:left="360"/>
        <w:rPr>
          <w:rFonts w:asciiTheme="minorHAnsi" w:hAnsiTheme="minorHAnsi"/>
          <w:sz w:val="24"/>
          <w:szCs w:val="24"/>
        </w:rPr>
      </w:pPr>
      <w:r w:rsidRPr="00C1235F">
        <w:rPr>
          <w:rFonts w:asciiTheme="minorHAnsi" w:hAnsiTheme="minorHAnsi"/>
          <w:sz w:val="24"/>
          <w:szCs w:val="24"/>
        </w:rPr>
        <w:t xml:space="preserve">Plik </w:t>
      </w:r>
      <w:proofErr w:type="spellStart"/>
      <w:r w:rsidRPr="00C1235F">
        <w:rPr>
          <w:rFonts w:asciiTheme="minorHAnsi" w:hAnsiTheme="minorHAnsi"/>
          <w:sz w:val="24"/>
          <w:szCs w:val="24"/>
        </w:rPr>
        <w:t>docker-compose.yml</w:t>
      </w:r>
      <w:proofErr w:type="spellEnd"/>
      <w:r w:rsidRPr="00C1235F">
        <w:rPr>
          <w:rFonts w:asciiTheme="minorHAnsi" w:hAnsiTheme="minorHAnsi"/>
          <w:sz w:val="24"/>
          <w:szCs w:val="24"/>
        </w:rPr>
        <w:t xml:space="preserve"> umożliwia łatwe i szybkie uruchomienie aplikacji lokalnie </w:t>
      </w:r>
      <w:r w:rsidR="007C3038">
        <w:rPr>
          <w:rFonts w:asciiTheme="minorHAnsi" w:hAnsiTheme="minorHAnsi"/>
          <w:sz w:val="24"/>
          <w:szCs w:val="24"/>
        </w:rPr>
        <w:t>l</w:t>
      </w:r>
      <w:r w:rsidRPr="00C1235F">
        <w:rPr>
          <w:rFonts w:asciiTheme="minorHAnsi" w:hAnsiTheme="minorHAnsi"/>
          <w:sz w:val="24"/>
          <w:szCs w:val="24"/>
        </w:rPr>
        <w:t>ub w środowisku testowym.</w:t>
      </w:r>
    </w:p>
    <w:bookmarkEnd w:id="19"/>
    <w:p w14:paraId="589DA2E7"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lastRenderedPageBreak/>
        <w:t>version: '3.1'</w:t>
      </w:r>
    </w:p>
    <w:p w14:paraId="327F6B4F"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services:</w:t>
      </w:r>
    </w:p>
    <w:p w14:paraId="28B104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w:t>
      </w:r>
      <w:proofErr w:type="spellEnd"/>
      <w:r w:rsidRPr="00C1235F">
        <w:rPr>
          <w:rStyle w:val="FunctionTok"/>
          <w:rFonts w:eastAsiaTheme="minorHAnsi" w:cstheme="minorBidi"/>
          <w:sz w:val="22"/>
          <w:szCs w:val="22"/>
          <w:lang w:val="en-US"/>
        </w:rPr>
        <w:t>:</w:t>
      </w:r>
    </w:p>
    <w:p w14:paraId="2A16398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build: .</w:t>
      </w:r>
    </w:p>
    <w:p w14:paraId="31A9FC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ports:</w:t>
      </w:r>
    </w:p>
    <w:p w14:paraId="61583CB3"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 "8080:80"</w:t>
      </w:r>
    </w:p>
    <w:p w14:paraId="111D98DD"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container_name</w:t>
      </w:r>
      <w:proofErr w:type="spellEnd"/>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bruteforce_test</w:t>
      </w:r>
      <w:proofErr w:type="spellEnd"/>
    </w:p>
    <w:p w14:paraId="377E1719" w14:textId="77777777" w:rsidR="0090162F" w:rsidRPr="008E71D4" w:rsidRDefault="0090162F" w:rsidP="0090162F">
      <w:pPr>
        <w:pStyle w:val="Heading2"/>
        <w:numPr>
          <w:ilvl w:val="0"/>
          <w:numId w:val="0"/>
        </w:numPr>
        <w:ind w:left="1080"/>
      </w:pPr>
      <w:r w:rsidRPr="008E71D4">
        <w:t xml:space="preserve">A.4 </w:t>
      </w:r>
      <w:proofErr w:type="spellStart"/>
      <w:r w:rsidRPr="008E71D4">
        <w:t>Dokckerfile</w:t>
      </w:r>
      <w:proofErr w:type="spellEnd"/>
    </w:p>
    <w:p w14:paraId="7B48F87D" w14:textId="77777777" w:rsidR="0090162F" w:rsidRPr="008E71D4" w:rsidRDefault="0090162F" w:rsidP="0090162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3971CE85" w14:textId="77777777" w:rsidR="0090162F" w:rsidRPr="008E71D4" w:rsidRDefault="0090162F" w:rsidP="0090162F">
      <w:r w:rsidRPr="008E71D4">
        <w:t>FROM php:8.1-apache</w:t>
      </w:r>
    </w:p>
    <w:p w14:paraId="5E0C8893" w14:textId="77777777" w:rsidR="0090162F" w:rsidRPr="008E71D4" w:rsidRDefault="0090162F" w:rsidP="0090162F">
      <w:r w:rsidRPr="008E71D4">
        <w:t>COPY . /</w:t>
      </w:r>
      <w:proofErr w:type="spellStart"/>
      <w:r w:rsidRPr="008E71D4">
        <w:t>var</w:t>
      </w:r>
      <w:proofErr w:type="spellEnd"/>
      <w:r w:rsidRPr="008E71D4">
        <w:t>/www/</w:t>
      </w:r>
      <w:proofErr w:type="spellStart"/>
      <w:r w:rsidRPr="008E71D4">
        <w:t>html</w:t>
      </w:r>
      <w:proofErr w:type="spellEnd"/>
      <w:r w:rsidRPr="008E71D4">
        <w:t>/</w:t>
      </w:r>
    </w:p>
    <w:p w14:paraId="43022D39" w14:textId="3F38FDB5" w:rsidR="0090162F" w:rsidRPr="0090162F" w:rsidRDefault="0090162F" w:rsidP="0090162F">
      <w:r w:rsidRPr="008E71D4">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416DD" w14:textId="77777777" w:rsidR="00AB134C" w:rsidRDefault="00AB134C">
      <w:r>
        <w:separator/>
      </w:r>
    </w:p>
  </w:endnote>
  <w:endnote w:type="continuationSeparator" w:id="0">
    <w:p w14:paraId="5EDC8A77" w14:textId="77777777" w:rsidR="00AB134C" w:rsidRDefault="00AB1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Default="00AA75D3">
        <w:pPr>
          <w:pStyle w:val="Footer"/>
          <w:jc w:val="right"/>
        </w:pPr>
        <w:r>
          <w:fldChar w:fldCharType="begin"/>
        </w:r>
        <w:r>
          <w:instrText>PAGE   \* MERGEFORMAT</w:instrText>
        </w:r>
        <w:r>
          <w:fldChar w:fldCharType="separate"/>
        </w:r>
        <w:r w:rsidR="00483677">
          <w:rPr>
            <w:noProof/>
          </w:rPr>
          <w:t>17</w:t>
        </w:r>
        <w:r>
          <w:fldChar w:fldCharType="end"/>
        </w:r>
      </w:p>
    </w:sdtContent>
  </w:sdt>
  <w:p w14:paraId="7553E933" w14:textId="77777777" w:rsidR="00AA75D3" w:rsidRPr="00B30FF8"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2D97B" w14:textId="77777777" w:rsidR="00AB134C" w:rsidRDefault="00AB134C">
      <w:r>
        <w:separator/>
      </w:r>
    </w:p>
  </w:footnote>
  <w:footnote w:type="continuationSeparator" w:id="0">
    <w:p w14:paraId="518278D5" w14:textId="77777777" w:rsidR="00AB134C" w:rsidRDefault="00AB134C">
      <w:r>
        <w:continuationSeparator/>
      </w:r>
    </w:p>
  </w:footnote>
  <w:footnote w:id="1">
    <w:p w14:paraId="0E36835A" w14:textId="77777777" w:rsidR="007A24DA" w:rsidRDefault="007A24DA" w:rsidP="007A24D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5C59C453" w14:textId="77777777" w:rsidR="007A24DA" w:rsidRDefault="007A24DA" w:rsidP="007A24DA">
      <w:pPr>
        <w:pStyle w:val="FootnoteText"/>
      </w:pPr>
      <w:r>
        <w:rPr>
          <w:rStyle w:val="FootnoteReference"/>
        </w:rPr>
        <w:footnoteRef/>
      </w:r>
      <w:r>
        <w:t xml:space="preserve"> Promiscius to tryb pracy interfejsu sieciowego, w którym przechwytywane są wszystkie pakiety przechodzące przez sieć. </w:t>
      </w:r>
    </w:p>
  </w:footnote>
  <w:footnote w:id="3">
    <w:p w14:paraId="7ACD7991" w14:textId="77777777" w:rsidR="007A24DA" w:rsidRDefault="007A24DA" w:rsidP="007A24DA">
      <w:pPr>
        <w:pStyle w:val="FootnoteText"/>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23A88"/>
    <w:rsid w:val="0004420B"/>
    <w:rsid w:val="000455B2"/>
    <w:rsid w:val="0004581D"/>
    <w:rsid w:val="00047D0D"/>
    <w:rsid w:val="00051795"/>
    <w:rsid w:val="000528A2"/>
    <w:rsid w:val="00052ED4"/>
    <w:rsid w:val="0005605E"/>
    <w:rsid w:val="000776C7"/>
    <w:rsid w:val="000833BB"/>
    <w:rsid w:val="000842EC"/>
    <w:rsid w:val="0009241E"/>
    <w:rsid w:val="000A4B93"/>
    <w:rsid w:val="000B73B7"/>
    <w:rsid w:val="000C761F"/>
    <w:rsid w:val="000D4054"/>
    <w:rsid w:val="000E526B"/>
    <w:rsid w:val="000E568B"/>
    <w:rsid w:val="000E5888"/>
    <w:rsid w:val="000E72C3"/>
    <w:rsid w:val="000F3D2F"/>
    <w:rsid w:val="000F639A"/>
    <w:rsid w:val="000F66C5"/>
    <w:rsid w:val="001039BD"/>
    <w:rsid w:val="0010764C"/>
    <w:rsid w:val="001120D4"/>
    <w:rsid w:val="00112EE0"/>
    <w:rsid w:val="001162F8"/>
    <w:rsid w:val="001230A5"/>
    <w:rsid w:val="00126800"/>
    <w:rsid w:val="001342EF"/>
    <w:rsid w:val="001373EF"/>
    <w:rsid w:val="00151564"/>
    <w:rsid w:val="00162CA2"/>
    <w:rsid w:val="00165D1E"/>
    <w:rsid w:val="001765B4"/>
    <w:rsid w:val="00183EFC"/>
    <w:rsid w:val="00184C10"/>
    <w:rsid w:val="00191ADA"/>
    <w:rsid w:val="00196FA3"/>
    <w:rsid w:val="001B11A6"/>
    <w:rsid w:val="001B557A"/>
    <w:rsid w:val="001B5990"/>
    <w:rsid w:val="001B61BF"/>
    <w:rsid w:val="001F7318"/>
    <w:rsid w:val="002014A8"/>
    <w:rsid w:val="00216A77"/>
    <w:rsid w:val="002335A0"/>
    <w:rsid w:val="00255180"/>
    <w:rsid w:val="0028673F"/>
    <w:rsid w:val="00293CE1"/>
    <w:rsid w:val="00294A59"/>
    <w:rsid w:val="002A622C"/>
    <w:rsid w:val="002D74C4"/>
    <w:rsid w:val="002E1F1A"/>
    <w:rsid w:val="003052BB"/>
    <w:rsid w:val="00320916"/>
    <w:rsid w:val="00324743"/>
    <w:rsid w:val="00351D22"/>
    <w:rsid w:val="00356514"/>
    <w:rsid w:val="0036702F"/>
    <w:rsid w:val="003700C3"/>
    <w:rsid w:val="00371D46"/>
    <w:rsid w:val="00372377"/>
    <w:rsid w:val="0039319A"/>
    <w:rsid w:val="00397BC1"/>
    <w:rsid w:val="00397CB2"/>
    <w:rsid w:val="003A3587"/>
    <w:rsid w:val="003A5607"/>
    <w:rsid w:val="003B646D"/>
    <w:rsid w:val="003C07D2"/>
    <w:rsid w:val="003C4230"/>
    <w:rsid w:val="003D0FA7"/>
    <w:rsid w:val="003D1437"/>
    <w:rsid w:val="003D6E4E"/>
    <w:rsid w:val="003D7165"/>
    <w:rsid w:val="003F4631"/>
    <w:rsid w:val="0040569E"/>
    <w:rsid w:val="0041146C"/>
    <w:rsid w:val="004132D2"/>
    <w:rsid w:val="004139AA"/>
    <w:rsid w:val="00415D85"/>
    <w:rsid w:val="0042303B"/>
    <w:rsid w:val="00424493"/>
    <w:rsid w:val="0042741D"/>
    <w:rsid w:val="0044070B"/>
    <w:rsid w:val="00470B5F"/>
    <w:rsid w:val="00477AA3"/>
    <w:rsid w:val="00480432"/>
    <w:rsid w:val="00483677"/>
    <w:rsid w:val="00485CF7"/>
    <w:rsid w:val="00487328"/>
    <w:rsid w:val="00490556"/>
    <w:rsid w:val="00494CDC"/>
    <w:rsid w:val="004A2561"/>
    <w:rsid w:val="004A6B33"/>
    <w:rsid w:val="004C5510"/>
    <w:rsid w:val="004D00D5"/>
    <w:rsid w:val="004D28BD"/>
    <w:rsid w:val="004F1431"/>
    <w:rsid w:val="004F177C"/>
    <w:rsid w:val="004F491D"/>
    <w:rsid w:val="004F696C"/>
    <w:rsid w:val="00504EDE"/>
    <w:rsid w:val="00516376"/>
    <w:rsid w:val="00520F11"/>
    <w:rsid w:val="00521359"/>
    <w:rsid w:val="00521F30"/>
    <w:rsid w:val="00525B38"/>
    <w:rsid w:val="00547E91"/>
    <w:rsid w:val="0055285A"/>
    <w:rsid w:val="00565523"/>
    <w:rsid w:val="00570E9F"/>
    <w:rsid w:val="00574B93"/>
    <w:rsid w:val="005776F2"/>
    <w:rsid w:val="00581984"/>
    <w:rsid w:val="00590151"/>
    <w:rsid w:val="00594415"/>
    <w:rsid w:val="00597E1E"/>
    <w:rsid w:val="005A181F"/>
    <w:rsid w:val="005A2028"/>
    <w:rsid w:val="005A25D3"/>
    <w:rsid w:val="005B1D47"/>
    <w:rsid w:val="005B36FB"/>
    <w:rsid w:val="005B54F4"/>
    <w:rsid w:val="005C2BFF"/>
    <w:rsid w:val="005D3FB1"/>
    <w:rsid w:val="005D7FB3"/>
    <w:rsid w:val="005E367C"/>
    <w:rsid w:val="005E4203"/>
    <w:rsid w:val="005E5BD3"/>
    <w:rsid w:val="005F38F2"/>
    <w:rsid w:val="005F42B6"/>
    <w:rsid w:val="005F7BE9"/>
    <w:rsid w:val="0060170B"/>
    <w:rsid w:val="00607831"/>
    <w:rsid w:val="006105D4"/>
    <w:rsid w:val="0061383C"/>
    <w:rsid w:val="00615F90"/>
    <w:rsid w:val="0062708D"/>
    <w:rsid w:val="00631CD4"/>
    <w:rsid w:val="00653B45"/>
    <w:rsid w:val="00654AB4"/>
    <w:rsid w:val="0068172C"/>
    <w:rsid w:val="00681E45"/>
    <w:rsid w:val="006836AA"/>
    <w:rsid w:val="00685FB4"/>
    <w:rsid w:val="0069727A"/>
    <w:rsid w:val="006C3381"/>
    <w:rsid w:val="006C724A"/>
    <w:rsid w:val="006D6AFC"/>
    <w:rsid w:val="006E1B7D"/>
    <w:rsid w:val="006F0379"/>
    <w:rsid w:val="006F656A"/>
    <w:rsid w:val="00702B1D"/>
    <w:rsid w:val="00714742"/>
    <w:rsid w:val="00715349"/>
    <w:rsid w:val="00724CEC"/>
    <w:rsid w:val="0073092A"/>
    <w:rsid w:val="00752410"/>
    <w:rsid w:val="007559F2"/>
    <w:rsid w:val="007567F6"/>
    <w:rsid w:val="00771FCF"/>
    <w:rsid w:val="00785D3D"/>
    <w:rsid w:val="0078718B"/>
    <w:rsid w:val="00794595"/>
    <w:rsid w:val="007A245A"/>
    <w:rsid w:val="007A24DA"/>
    <w:rsid w:val="007C3038"/>
    <w:rsid w:val="007C6B56"/>
    <w:rsid w:val="007C6C92"/>
    <w:rsid w:val="007D0818"/>
    <w:rsid w:val="007D3EE2"/>
    <w:rsid w:val="007D6104"/>
    <w:rsid w:val="007D7168"/>
    <w:rsid w:val="007F797D"/>
    <w:rsid w:val="00806640"/>
    <w:rsid w:val="00812571"/>
    <w:rsid w:val="00822AC5"/>
    <w:rsid w:val="0083680F"/>
    <w:rsid w:val="008378CF"/>
    <w:rsid w:val="00837D9D"/>
    <w:rsid w:val="00840FA4"/>
    <w:rsid w:val="00851F56"/>
    <w:rsid w:val="00861F7D"/>
    <w:rsid w:val="008674D8"/>
    <w:rsid w:val="00876084"/>
    <w:rsid w:val="008822B7"/>
    <w:rsid w:val="00896251"/>
    <w:rsid w:val="008A1A69"/>
    <w:rsid w:val="008A1A9D"/>
    <w:rsid w:val="008A30F9"/>
    <w:rsid w:val="008A4598"/>
    <w:rsid w:val="008A4E4E"/>
    <w:rsid w:val="008A5D99"/>
    <w:rsid w:val="008C3D11"/>
    <w:rsid w:val="008D1A46"/>
    <w:rsid w:val="008D227A"/>
    <w:rsid w:val="008D5FD9"/>
    <w:rsid w:val="008E3074"/>
    <w:rsid w:val="008E326D"/>
    <w:rsid w:val="008F189F"/>
    <w:rsid w:val="008F7D64"/>
    <w:rsid w:val="00901471"/>
    <w:rsid w:val="0090162F"/>
    <w:rsid w:val="00910550"/>
    <w:rsid w:val="0092578A"/>
    <w:rsid w:val="00934DB6"/>
    <w:rsid w:val="00952392"/>
    <w:rsid w:val="00952863"/>
    <w:rsid w:val="009552F0"/>
    <w:rsid w:val="00957D40"/>
    <w:rsid w:val="00960FDB"/>
    <w:rsid w:val="009742B7"/>
    <w:rsid w:val="009A5158"/>
    <w:rsid w:val="009B197D"/>
    <w:rsid w:val="009B3196"/>
    <w:rsid w:val="009B54B4"/>
    <w:rsid w:val="009B7BB7"/>
    <w:rsid w:val="009C0045"/>
    <w:rsid w:val="009D1BE9"/>
    <w:rsid w:val="009D527B"/>
    <w:rsid w:val="00A10995"/>
    <w:rsid w:val="00A110D3"/>
    <w:rsid w:val="00A1794C"/>
    <w:rsid w:val="00A233B1"/>
    <w:rsid w:val="00A2452B"/>
    <w:rsid w:val="00A352D1"/>
    <w:rsid w:val="00A35DCA"/>
    <w:rsid w:val="00A368A7"/>
    <w:rsid w:val="00A41B9A"/>
    <w:rsid w:val="00A445EB"/>
    <w:rsid w:val="00A505D8"/>
    <w:rsid w:val="00A529FB"/>
    <w:rsid w:val="00A52AA6"/>
    <w:rsid w:val="00A56CF6"/>
    <w:rsid w:val="00A637FF"/>
    <w:rsid w:val="00A643BF"/>
    <w:rsid w:val="00A71E4D"/>
    <w:rsid w:val="00A77FBE"/>
    <w:rsid w:val="00A80F25"/>
    <w:rsid w:val="00A86EC0"/>
    <w:rsid w:val="00A96EEF"/>
    <w:rsid w:val="00AA6032"/>
    <w:rsid w:val="00AA6DFC"/>
    <w:rsid w:val="00AA75D3"/>
    <w:rsid w:val="00AB116A"/>
    <w:rsid w:val="00AB134C"/>
    <w:rsid w:val="00AC18B0"/>
    <w:rsid w:val="00AC199A"/>
    <w:rsid w:val="00AD0861"/>
    <w:rsid w:val="00AD141C"/>
    <w:rsid w:val="00AD65A2"/>
    <w:rsid w:val="00AE3AF1"/>
    <w:rsid w:val="00AE52D5"/>
    <w:rsid w:val="00AE5D1C"/>
    <w:rsid w:val="00B03C94"/>
    <w:rsid w:val="00B10827"/>
    <w:rsid w:val="00B14CDF"/>
    <w:rsid w:val="00B20CF8"/>
    <w:rsid w:val="00B257C2"/>
    <w:rsid w:val="00B30FF8"/>
    <w:rsid w:val="00B52AFE"/>
    <w:rsid w:val="00B5542F"/>
    <w:rsid w:val="00B621D8"/>
    <w:rsid w:val="00B67533"/>
    <w:rsid w:val="00B82EF7"/>
    <w:rsid w:val="00B83FB6"/>
    <w:rsid w:val="00B94E26"/>
    <w:rsid w:val="00B9636F"/>
    <w:rsid w:val="00BA5F40"/>
    <w:rsid w:val="00BB1660"/>
    <w:rsid w:val="00BB2239"/>
    <w:rsid w:val="00BB7669"/>
    <w:rsid w:val="00BC17B6"/>
    <w:rsid w:val="00BE58E7"/>
    <w:rsid w:val="00BE5D51"/>
    <w:rsid w:val="00BF54A7"/>
    <w:rsid w:val="00C11DEA"/>
    <w:rsid w:val="00C2193B"/>
    <w:rsid w:val="00C25203"/>
    <w:rsid w:val="00C344DA"/>
    <w:rsid w:val="00C56729"/>
    <w:rsid w:val="00C620C6"/>
    <w:rsid w:val="00C6267A"/>
    <w:rsid w:val="00C6321B"/>
    <w:rsid w:val="00C638ED"/>
    <w:rsid w:val="00C75BA6"/>
    <w:rsid w:val="00C75C31"/>
    <w:rsid w:val="00C87185"/>
    <w:rsid w:val="00C9600B"/>
    <w:rsid w:val="00CA3559"/>
    <w:rsid w:val="00CD5197"/>
    <w:rsid w:val="00CE403A"/>
    <w:rsid w:val="00CE5DE4"/>
    <w:rsid w:val="00CE7729"/>
    <w:rsid w:val="00CF1C38"/>
    <w:rsid w:val="00CF2C72"/>
    <w:rsid w:val="00CF397A"/>
    <w:rsid w:val="00D04CC3"/>
    <w:rsid w:val="00D07EA7"/>
    <w:rsid w:val="00D11BE5"/>
    <w:rsid w:val="00D14934"/>
    <w:rsid w:val="00D25697"/>
    <w:rsid w:val="00D25E91"/>
    <w:rsid w:val="00D27A1F"/>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5253"/>
    <w:rsid w:val="00DC6E07"/>
    <w:rsid w:val="00DD79A4"/>
    <w:rsid w:val="00DE4092"/>
    <w:rsid w:val="00DE56A6"/>
    <w:rsid w:val="00DF2E3E"/>
    <w:rsid w:val="00DF3E64"/>
    <w:rsid w:val="00DF5C60"/>
    <w:rsid w:val="00E06DD6"/>
    <w:rsid w:val="00E13114"/>
    <w:rsid w:val="00E16DA8"/>
    <w:rsid w:val="00E179F2"/>
    <w:rsid w:val="00E328A5"/>
    <w:rsid w:val="00E34539"/>
    <w:rsid w:val="00E37798"/>
    <w:rsid w:val="00E518ED"/>
    <w:rsid w:val="00E56DCC"/>
    <w:rsid w:val="00E57137"/>
    <w:rsid w:val="00E63CB7"/>
    <w:rsid w:val="00E74B77"/>
    <w:rsid w:val="00E855E6"/>
    <w:rsid w:val="00E8644F"/>
    <w:rsid w:val="00E907A0"/>
    <w:rsid w:val="00E91E32"/>
    <w:rsid w:val="00E94EDE"/>
    <w:rsid w:val="00E97FB8"/>
    <w:rsid w:val="00EC2FDF"/>
    <w:rsid w:val="00ED0B9F"/>
    <w:rsid w:val="00ED10A1"/>
    <w:rsid w:val="00ED1443"/>
    <w:rsid w:val="00EF033C"/>
    <w:rsid w:val="00EF159D"/>
    <w:rsid w:val="00F01CC2"/>
    <w:rsid w:val="00F13C15"/>
    <w:rsid w:val="00F13D3D"/>
    <w:rsid w:val="00F17427"/>
    <w:rsid w:val="00F233F4"/>
    <w:rsid w:val="00F2494F"/>
    <w:rsid w:val="00F249AC"/>
    <w:rsid w:val="00F2586B"/>
    <w:rsid w:val="00F80E82"/>
    <w:rsid w:val="00F8627D"/>
    <w:rsid w:val="00F869F7"/>
    <w:rsid w:val="00F87200"/>
    <w:rsid w:val="00F96559"/>
    <w:rsid w:val="00F97A92"/>
    <w:rsid w:val="00FB1C87"/>
    <w:rsid w:val="00FB51D5"/>
    <w:rsid w:val="00FE1A8F"/>
    <w:rsid w:val="00FE45EB"/>
    <w:rsid w:val="00FF04DD"/>
    <w:rsid w:val="00FF15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21" Type="http://schemas.openxmlformats.org/officeDocument/2006/relationships/oleObject" Target="embeddings/oleObject1.bin"/><Relationship Id="rId34" Type="http://schemas.openxmlformats.org/officeDocument/2006/relationships/hyperlink" Target="https://www.kali.org/docs/introduction/what-is-kali-linu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hyperlink" Target="https://uefi.org/specs/PI/1.8/V2_Overview.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testphp.vulnweb.com/login.php"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2.png"/><Relationship Id="rId30" Type="http://schemas.openxmlformats.org/officeDocument/2006/relationships/oleObject" Target="embeddings/oleObject3.bin"/><Relationship Id="rId35" Type="http://schemas.openxmlformats.org/officeDocument/2006/relationships/hyperlink" Target="https://safe.security/wp-content/uploads/a-hands-on-approach-to-linux-privilege-escalation.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3.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06D90246-A087-4AE7-8DC8-2476100109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175</TotalTime>
  <Pages>50</Pages>
  <Words>10073</Words>
  <Characters>57419</Characters>
  <Application>Microsoft Office Word</Application>
  <DocSecurity>0</DocSecurity>
  <Lines>478</Lines>
  <Paragraphs>134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32</cp:revision>
  <cp:lastPrinted>2020-05-27T10:21:00Z</cp:lastPrinted>
  <dcterms:created xsi:type="dcterms:W3CDTF">2025-08-20T13:06:00Z</dcterms:created>
  <dcterms:modified xsi:type="dcterms:W3CDTF">2025-09-10T09:52:00Z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